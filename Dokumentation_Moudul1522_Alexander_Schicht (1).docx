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4F76ED" w14:textId="04FF04B9" w:rsidR="57F3DA8B" w:rsidRDefault="6BD6FF35" w:rsidP="6BD6FF35">
      <w:pPr>
        <w:rPr>
          <w:b/>
          <w:bCs/>
          <w:sz w:val="36"/>
          <w:szCs w:val="36"/>
        </w:rPr>
      </w:pPr>
      <w:proofErr w:type="spellStart"/>
      <w:r w:rsidRPr="6BD6FF35">
        <w:rPr>
          <w:b/>
          <w:bCs/>
          <w:sz w:val="36"/>
          <w:szCs w:val="36"/>
        </w:rPr>
        <w:t>Gamesblog</w:t>
      </w:r>
      <w:proofErr w:type="spellEnd"/>
      <w:r w:rsidRPr="6BD6FF35">
        <w:rPr>
          <w:b/>
          <w:bCs/>
          <w:sz w:val="36"/>
          <w:szCs w:val="36"/>
        </w:rPr>
        <w:t xml:space="preserve"> erstellen</w:t>
      </w:r>
    </w:p>
    <w:p w14:paraId="628EA4F4" w14:textId="7BEEE57B" w:rsidR="57F3DA8B" w:rsidRDefault="57F3DA8B" w:rsidP="70257AEB">
      <w:pPr>
        <w:rPr>
          <w:b/>
          <w:bCs/>
        </w:rPr>
      </w:pPr>
    </w:p>
    <w:p w14:paraId="5E7F498B" w14:textId="33650BEF" w:rsidR="57F3DA8B" w:rsidRDefault="57F3DA8B" w:rsidP="70257AEB">
      <w:pPr>
        <w:rPr>
          <w:b/>
          <w:bCs/>
        </w:rPr>
      </w:pPr>
    </w:p>
    <w:sdt>
      <w:sdtPr>
        <w:id w:val="119945479"/>
        <w:docPartObj>
          <w:docPartGallery w:val="Table of Contents"/>
          <w:docPartUnique/>
        </w:docPartObj>
      </w:sdtPr>
      <w:sdtEndPr/>
      <w:sdtContent>
        <w:p w14:paraId="30A1B89E" w14:textId="50813B1C" w:rsidR="00886C4A" w:rsidRPr="00886C4A" w:rsidRDefault="00886C4A" w:rsidP="70257AEB">
          <w:pPr>
            <w:rPr>
              <w:b/>
              <w:bCs/>
            </w:rPr>
          </w:pPr>
          <w:r w:rsidRPr="6BD6FF35">
            <w:rPr>
              <w:b/>
              <w:bCs/>
            </w:rPr>
            <w:t>Inhaltsverzeichnis</w:t>
          </w:r>
        </w:p>
        <w:p w14:paraId="08C58E59" w14:textId="77777777" w:rsidR="00886C4A" w:rsidRPr="00886C4A" w:rsidRDefault="00886C4A" w:rsidP="70257AEB"/>
        <w:p w14:paraId="2293AD1A" w14:textId="78F7A8FF" w:rsidR="00211BD8" w:rsidRDefault="00F558D6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r>
            <w:fldChar w:fldCharType="begin"/>
          </w:r>
          <w:r w:rsidR="00886C4A">
            <w:instrText>TOC \o "1-3" \h \z \u</w:instrText>
          </w:r>
          <w:r>
            <w:fldChar w:fldCharType="separate"/>
          </w:r>
          <w:hyperlink w:anchor="_Toc97882427" w:history="1">
            <w:r w:rsidR="00211BD8" w:rsidRPr="002E15CA">
              <w:rPr>
                <w:rStyle w:val="Hyperlink"/>
                <w:noProof/>
              </w:rPr>
              <w:t>1</w:t>
            </w:r>
            <w:r w:rsidR="00211BD8"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="00211BD8" w:rsidRPr="002E15CA">
              <w:rPr>
                <w:rStyle w:val="Hyperlink"/>
                <w:noProof/>
              </w:rPr>
              <w:t>Einleitung und Ziele</w:t>
            </w:r>
            <w:r w:rsidR="00211BD8">
              <w:rPr>
                <w:noProof/>
                <w:webHidden/>
              </w:rPr>
              <w:tab/>
            </w:r>
            <w:r w:rsidR="00211BD8">
              <w:rPr>
                <w:noProof/>
                <w:webHidden/>
              </w:rPr>
              <w:fldChar w:fldCharType="begin"/>
            </w:r>
            <w:r w:rsidR="00211BD8">
              <w:rPr>
                <w:noProof/>
                <w:webHidden/>
              </w:rPr>
              <w:instrText xml:space="preserve"> PAGEREF _Toc97882427 \h </w:instrText>
            </w:r>
            <w:r w:rsidR="00211BD8">
              <w:rPr>
                <w:noProof/>
                <w:webHidden/>
              </w:rPr>
            </w:r>
            <w:r w:rsidR="00211BD8">
              <w:rPr>
                <w:noProof/>
                <w:webHidden/>
              </w:rPr>
              <w:fldChar w:fldCharType="separate"/>
            </w:r>
            <w:r w:rsidR="00211BD8">
              <w:rPr>
                <w:noProof/>
                <w:webHidden/>
              </w:rPr>
              <w:t>2</w:t>
            </w:r>
            <w:r w:rsidR="00211BD8">
              <w:rPr>
                <w:noProof/>
                <w:webHidden/>
              </w:rPr>
              <w:fldChar w:fldCharType="end"/>
            </w:r>
          </w:hyperlink>
        </w:p>
        <w:p w14:paraId="166478D1" w14:textId="55956983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28" w:history="1">
            <w:r w:rsidRPr="002E15C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Zielpublikum,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B083" w14:textId="4173F7EF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29" w:history="1">
            <w:r w:rsidRPr="002E15CA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Stakeholder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491C" w14:textId="439F839F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0" w:history="1">
            <w:r w:rsidRPr="002E15C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A7DD" w14:textId="27ABFBF7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1" w:history="1">
            <w:r w:rsidRPr="002E15C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8AA52" w14:textId="03817B49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2" w:history="1">
            <w:r w:rsidRPr="002E15C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User Stories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AC7E2" w14:textId="65F694B3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3" w:history="1">
            <w:r w:rsidRPr="002E15C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Nicht-Funktionale 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F680" w14:textId="59D761F7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4" w:history="1">
            <w:r w:rsidRPr="002E15C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Erstellte Dokumente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7EB0" w14:textId="6C0B8331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5" w:history="1">
            <w:r w:rsidRPr="002E15C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Projektbeschreib: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1F3F" w14:textId="7C3AB291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36" w:history="1">
            <w:r w:rsidRPr="002E15CA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Styleguide-dokument: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F90BA" w14:textId="13DA608D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37" w:history="1">
            <w:r w:rsidRPr="002E15CA">
              <w:rPr>
                <w:rStyle w:val="Hyperlink"/>
                <w:noProof/>
              </w:rPr>
              <w:t>4.2.1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E511" w14:textId="1715C6E1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38" w:history="1">
            <w:r w:rsidRPr="002E15CA">
              <w:rPr>
                <w:rStyle w:val="Hyperlink"/>
                <w:noProof/>
              </w:rPr>
              <w:t>4.2.2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B189" w14:textId="117E010C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39" w:history="1">
            <w:r w:rsidRPr="002E15CA">
              <w:rPr>
                <w:rStyle w:val="Hyperlink"/>
                <w:noProof/>
              </w:rPr>
              <w:t>4.2.3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D858" w14:textId="3EFB943D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40" w:history="1">
            <w:r w:rsidRPr="002E15CA">
              <w:rPr>
                <w:rStyle w:val="Hyperlink"/>
                <w:noProof/>
              </w:rPr>
              <w:t>4.2.4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804F" w14:textId="28349749" w:rsidR="00211BD8" w:rsidRDefault="00211BD8">
          <w:pPr>
            <w:pStyle w:val="Verzeichnis3"/>
            <w:tabs>
              <w:tab w:val="left" w:pos="1320"/>
              <w:tab w:val="right" w:pos="9344"/>
            </w:tabs>
            <w:rPr>
              <w:noProof/>
            </w:rPr>
          </w:pPr>
          <w:hyperlink w:anchor="_Toc97882441" w:history="1">
            <w:r w:rsidRPr="002E15CA">
              <w:rPr>
                <w:rStyle w:val="Hyperlink"/>
                <w:noProof/>
              </w:rPr>
              <w:t>4.2.5</w:t>
            </w:r>
            <w:r>
              <w:rPr>
                <w:noProof/>
              </w:rPr>
              <w:tab/>
            </w:r>
            <w:r w:rsidRPr="002E15CA">
              <w:rPr>
                <w:rStyle w:val="Hyperlink"/>
                <w:rFonts w:ascii="Calibri Light" w:eastAsia="Calibri Light" w:hAnsi="Calibri Light" w:cs="Calibri Light"/>
                <w:noProof/>
              </w:rPr>
              <w:t>#000000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3676" w14:textId="68AC312A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2" w:history="1">
            <w:r w:rsidRPr="002E15CA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Storyboard: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0596" w14:textId="119BDD35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3" w:history="1">
            <w:r w:rsidRPr="002E15C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3897" w14:textId="22F36D04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4" w:history="1">
            <w:r w:rsidRPr="002E15CA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BE50" w14:textId="1F6FEA4B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5" w:history="1">
            <w:r w:rsidRPr="002E15C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EB83" w14:textId="7D7F71A4" w:rsidR="00211BD8" w:rsidRDefault="00211BD8">
          <w:pPr>
            <w:pStyle w:val="Verzeichnis2"/>
            <w:tabs>
              <w:tab w:val="left" w:pos="88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6" w:history="1">
            <w:r w:rsidRPr="002E15CA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E25E" w14:textId="4769E1E7" w:rsidR="00211BD8" w:rsidRDefault="00211BD8">
          <w:pPr>
            <w:pStyle w:val="Verzeichnis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szCs w:val="22"/>
              <w:lang w:val="de-DE"/>
            </w:rPr>
          </w:pPr>
          <w:hyperlink w:anchor="_Toc97882447" w:history="1">
            <w:r w:rsidRPr="002E15C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de-DE"/>
              </w:rPr>
              <w:tab/>
            </w:r>
            <w:r w:rsidRPr="002E15CA">
              <w:rPr>
                <w:rStyle w:val="Hyperlink"/>
                <w:noProof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_Toc97882447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6B80" w14:textId="475853CD" w:rsidR="00F14753" w:rsidRDefault="00F558D6" w:rsidP="6BD6FF35">
          <w:pPr>
            <w:pStyle w:val="Verzeichnis1"/>
            <w:tabs>
              <w:tab w:val="right" w:leader="dot" w:pos="9630"/>
              <w:tab w:val="left" w:pos="435"/>
            </w:tabs>
            <w:rPr>
              <w:noProof/>
              <w:lang w:val="fr-FR" w:eastAsia="ja-JP"/>
            </w:rPr>
          </w:pPr>
          <w:r>
            <w:fldChar w:fldCharType="end"/>
          </w:r>
        </w:p>
      </w:sdtContent>
    </w:sdt>
    <w:p w14:paraId="473460BC" w14:textId="5EAAA319" w:rsidR="00886C4A" w:rsidRDefault="00886C4A" w:rsidP="70257AEB"/>
    <w:p w14:paraId="7AED29C9" w14:textId="7768F66F" w:rsidR="00B17807" w:rsidRDefault="00B17807" w:rsidP="70257AEB"/>
    <w:p w14:paraId="10C2E841" w14:textId="2054B6B2" w:rsidR="00B17807" w:rsidRDefault="00B17807" w:rsidP="70257AEB"/>
    <w:p w14:paraId="0A00E26C" w14:textId="77777777" w:rsidR="00873288" w:rsidRDefault="00873288" w:rsidP="70257AEB">
      <w:pPr>
        <w:rPr>
          <w:b/>
          <w:bCs/>
          <w:kern w:val="28"/>
        </w:rPr>
      </w:pPr>
      <w:r w:rsidRPr="70257AEB">
        <w:br w:type="page"/>
      </w:r>
    </w:p>
    <w:p w14:paraId="6CF17D2A" w14:textId="5F66E8E1" w:rsidR="00B17807" w:rsidRPr="00464483" w:rsidRDefault="00886C4A" w:rsidP="6BD6FF35">
      <w:pPr>
        <w:pStyle w:val="berschrift1"/>
        <w:rPr>
          <w:lang w:val="de-CH"/>
        </w:rPr>
      </w:pPr>
      <w:bookmarkStart w:id="0" w:name="_Toc97882427"/>
      <w:r w:rsidRPr="6BD6FF35">
        <w:rPr>
          <w:lang w:val="de-CH"/>
        </w:rPr>
        <w:lastRenderedPageBreak/>
        <w:t>Einleitung und Ziele</w:t>
      </w:r>
      <w:bookmarkEnd w:id="0"/>
    </w:p>
    <w:p w14:paraId="36302772" w14:textId="4237D846" w:rsidR="6BD6FF35" w:rsidRDefault="6BD6FF35" w:rsidP="6BD6FF35"/>
    <w:p w14:paraId="04EB32CC" w14:textId="3E38B0A1" w:rsidR="6BD6FF35" w:rsidRDefault="6BD6FF35" w:rsidP="6BD6FF35">
      <w:r w:rsidRPr="6BD6FF35">
        <w:t xml:space="preserve">Der </w:t>
      </w:r>
      <w:proofErr w:type="spellStart"/>
      <w:r w:rsidRPr="6BD6FF35">
        <w:t>Gamesblog</w:t>
      </w:r>
      <w:proofErr w:type="spellEnd"/>
      <w:r w:rsidRPr="6BD6FF35">
        <w:t xml:space="preserve"> soll in der </w:t>
      </w:r>
      <w:proofErr w:type="spellStart"/>
      <w:r w:rsidRPr="6BD6FF35">
        <w:t>lage</w:t>
      </w:r>
      <w:proofErr w:type="spellEnd"/>
      <w:r w:rsidRPr="6BD6FF35">
        <w:t xml:space="preserve"> seines Screenshots von Games zu posten. Es können Screenshots von besonderen £Momenten sein wie Siege, </w:t>
      </w:r>
      <w:proofErr w:type="spellStart"/>
      <w:r w:rsidRPr="6BD6FF35">
        <w:t>Speedruns</w:t>
      </w:r>
      <w:proofErr w:type="spellEnd"/>
      <w:r w:rsidRPr="6BD6FF35">
        <w:t xml:space="preserve">, Bugs oder </w:t>
      </w:r>
      <w:proofErr w:type="spellStart"/>
      <w:r w:rsidRPr="6BD6FF35">
        <w:t>Glitches</w:t>
      </w:r>
      <w:proofErr w:type="spellEnd"/>
      <w:r w:rsidRPr="6BD6FF35">
        <w:t>.</w:t>
      </w:r>
    </w:p>
    <w:p w14:paraId="0B3C2529" w14:textId="2F54E5B3" w:rsidR="6BD6FF35" w:rsidRDefault="6BD6FF35" w:rsidP="6BD6FF35"/>
    <w:p w14:paraId="2FDE0406" w14:textId="1CD45B84" w:rsidR="6BD6FF35" w:rsidRDefault="6BD6FF35" w:rsidP="6BD6FF35"/>
    <w:p w14:paraId="288D0F17" w14:textId="3BF2CCC3" w:rsidR="005027FD" w:rsidRDefault="005027FD" w:rsidP="6BD6FF35">
      <w:pPr>
        <w:pStyle w:val="berschrift2"/>
        <w:rPr>
          <w:lang w:val="de-CH"/>
        </w:rPr>
      </w:pPr>
      <w:bookmarkStart w:id="1" w:name="_Toc97882428"/>
      <w:r w:rsidRPr="6BD6FF35">
        <w:rPr>
          <w:lang w:val="de-CH"/>
        </w:rPr>
        <w:t>Zielpublikum, Voraussetzungen</w:t>
      </w:r>
      <w:bookmarkEnd w:id="1"/>
    </w:p>
    <w:p w14:paraId="46889CF4" w14:textId="77777777" w:rsidR="005027FD" w:rsidRDefault="005027FD" w:rsidP="70257AEB"/>
    <w:p w14:paraId="4CCA0934" w14:textId="24BE5BA9" w:rsidR="005027FD" w:rsidRDefault="4CCD5B06" w:rsidP="70257AEB">
      <w:r>
        <w:t>Das Dokument is</w:t>
      </w:r>
      <w:r w:rsidR="2E967A35">
        <w:t>t an jeden gerichtet. Naja, eher nur an den Dozenten der dieses Modul unterrichtet.</w:t>
      </w:r>
    </w:p>
    <w:p w14:paraId="7C9769D1" w14:textId="05C980D2" w:rsidR="01D6D51A" w:rsidRDefault="01D6D51A" w:rsidP="01D6D51A"/>
    <w:p w14:paraId="2CADF7F4" w14:textId="26C420CF" w:rsidR="005027FD" w:rsidRPr="00464483" w:rsidRDefault="005027FD" w:rsidP="6BD6FF35">
      <w:pPr>
        <w:pStyle w:val="berschrift2"/>
        <w:rPr>
          <w:lang w:val="de-CH"/>
        </w:rPr>
      </w:pPr>
      <w:bookmarkStart w:id="2" w:name="_Toc97882429"/>
      <w:r w:rsidRPr="6BD6FF35">
        <w:rPr>
          <w:lang w:val="de-CH"/>
        </w:rPr>
        <w:t>Stakeholder</w:t>
      </w:r>
      <w:bookmarkEnd w:id="2"/>
    </w:p>
    <w:p w14:paraId="4D2B79DE" w14:textId="17EF1D3B" w:rsidR="005027FD" w:rsidRDefault="005027FD" w:rsidP="70257AEB"/>
    <w:p w14:paraId="3D085B57" w14:textId="6CD6FBE3" w:rsidR="00886C4A" w:rsidRPr="00886C4A" w:rsidRDefault="725FDB05" w:rsidP="70257AEB">
      <w:r>
        <w:t xml:space="preserve">Der </w:t>
      </w:r>
      <w:r w:rsidR="1968F508">
        <w:t>unterbezahlte Dozent</w:t>
      </w:r>
      <w:r>
        <w:t>, Die Schulleitung</w:t>
      </w:r>
      <w:r w:rsidR="56C14ADF">
        <w:t>.</w:t>
      </w:r>
    </w:p>
    <w:p w14:paraId="2F569866" w14:textId="72C2F1C8" w:rsidR="6BD6FF35" w:rsidRDefault="6BD6FF35" w:rsidP="6BD6FF35"/>
    <w:p w14:paraId="0DB7BAA9" w14:textId="2242944F" w:rsidR="00D52A6D" w:rsidRDefault="00D52A6D" w:rsidP="70257AEB">
      <w:pPr>
        <w:rPr>
          <w:b/>
          <w:bCs/>
          <w:kern w:val="28"/>
        </w:rPr>
      </w:pPr>
    </w:p>
    <w:p w14:paraId="0D21C306" w14:textId="5CAA5625" w:rsidR="00886C4A" w:rsidRDefault="00886C4A" w:rsidP="6BD6FF35">
      <w:pPr>
        <w:pStyle w:val="berschrift1"/>
        <w:rPr>
          <w:lang w:val="de-CH"/>
        </w:rPr>
      </w:pPr>
      <w:bookmarkStart w:id="3" w:name="_Toc97882430"/>
      <w:r w:rsidRPr="6BD6FF35">
        <w:rPr>
          <w:lang w:val="de-CH"/>
        </w:rPr>
        <w:t>Ausgangslage</w:t>
      </w:r>
      <w:bookmarkEnd w:id="3"/>
    </w:p>
    <w:p w14:paraId="2D258D66" w14:textId="3FD8197A" w:rsidR="01D6D51A" w:rsidRDefault="01D6D51A" w:rsidP="6BD6FF35"/>
    <w:p w14:paraId="17E67075" w14:textId="65BDD371" w:rsidR="01D6D51A" w:rsidRDefault="6BD6FF35" w:rsidP="01D6D51A">
      <w:r>
        <w:t>Uns steht nur ein PDF-Dokument zur Verfügung mit den Anforderungen an das Projekt, das was wir machen sollen ist uns überlassen.</w:t>
      </w:r>
    </w:p>
    <w:p w14:paraId="38F7AE96" w14:textId="6D44604A" w:rsidR="00873288" w:rsidRPr="00873288" w:rsidRDefault="00873288" w:rsidP="01D6D51A"/>
    <w:p w14:paraId="581716C4" w14:textId="679A1473" w:rsidR="00211BD8" w:rsidRDefault="00211BD8">
      <w:pPr>
        <w:rPr>
          <w:b/>
          <w:bCs/>
          <w:iCs/>
          <w:sz w:val="20"/>
          <w:szCs w:val="28"/>
          <w:lang w:val="de-DE"/>
        </w:rPr>
      </w:pPr>
      <w:r>
        <w:br w:type="page"/>
      </w:r>
    </w:p>
    <w:p w14:paraId="1D0F80F5" w14:textId="77777777" w:rsidR="00873288" w:rsidRDefault="00873288" w:rsidP="6BD6FF35">
      <w:pPr>
        <w:pStyle w:val="berschrift2"/>
        <w:numPr>
          <w:ilvl w:val="1"/>
          <w:numId w:val="0"/>
        </w:numPr>
      </w:pPr>
    </w:p>
    <w:p w14:paraId="107872FC" w14:textId="08D14BBA" w:rsidR="00873288" w:rsidRDefault="00873288" w:rsidP="6BD6FF35">
      <w:pPr>
        <w:pStyle w:val="berschrift1"/>
        <w:rPr>
          <w:lang w:val="de-CH"/>
        </w:rPr>
      </w:pPr>
      <w:bookmarkStart w:id="4" w:name="_Toc97882431"/>
      <w:r w:rsidRPr="6BD6FF35">
        <w:rPr>
          <w:lang w:val="de-CH"/>
        </w:rPr>
        <w:t>Anforderungen</w:t>
      </w:r>
      <w:bookmarkEnd w:id="4"/>
    </w:p>
    <w:p w14:paraId="209CD22A" w14:textId="11826055" w:rsidR="00873288" w:rsidRPr="00873288" w:rsidRDefault="00873288" w:rsidP="70257AEB"/>
    <w:p w14:paraId="5640FFB0" w14:textId="75897DB2" w:rsidR="00873288" w:rsidRPr="00873288" w:rsidRDefault="517E1206" w:rsidP="6BD6FF35">
      <w:pPr>
        <w:pStyle w:val="berschrift2"/>
        <w:rPr>
          <w:lang w:val="de-CH"/>
        </w:rPr>
      </w:pPr>
      <w:bookmarkStart w:id="5" w:name="_Toc97882432"/>
      <w:r w:rsidRPr="6BD6FF35">
        <w:rPr>
          <w:lang w:val="de-CH"/>
        </w:rPr>
        <w:t>User Stories</w:t>
      </w:r>
      <w:r w:rsidR="00873288" w:rsidRPr="6BD6FF35">
        <w:rPr>
          <w:lang w:val="de-CH"/>
        </w:rPr>
        <w:t xml:space="preserve"> Anforderungen</w:t>
      </w:r>
      <w:bookmarkEnd w:id="5"/>
    </w:p>
    <w:p w14:paraId="3CD45381" w14:textId="5BBC7324" w:rsidR="00AC5451" w:rsidRDefault="00AC5451" w:rsidP="70257AEB"/>
    <w:tbl>
      <w:tblPr>
        <w:tblStyle w:val="Tabellenraster"/>
        <w:tblW w:w="9356" w:type="dxa"/>
        <w:tblInd w:w="-5" w:type="dxa"/>
        <w:tblLook w:val="04A0" w:firstRow="1" w:lastRow="0" w:firstColumn="1" w:lastColumn="0" w:noHBand="0" w:noVBand="1"/>
      </w:tblPr>
      <w:tblGrid>
        <w:gridCol w:w="993"/>
        <w:gridCol w:w="8363"/>
      </w:tblGrid>
      <w:tr w:rsidR="00AC5451" w:rsidRPr="00F32201" w14:paraId="0B65A512" w14:textId="77777777" w:rsidTr="6BD6FF35">
        <w:trPr>
          <w:trHeight w:val="531"/>
        </w:trPr>
        <w:tc>
          <w:tcPr>
            <w:tcW w:w="993" w:type="dxa"/>
            <w:shd w:val="clear" w:color="auto" w:fill="D9D9D9" w:themeFill="background1" w:themeFillShade="D9"/>
          </w:tcPr>
          <w:p w14:paraId="38945E05" w14:textId="77777777" w:rsidR="00AC5451" w:rsidRPr="00F32201" w:rsidRDefault="00AC5451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>Nr.</w:t>
            </w:r>
          </w:p>
        </w:tc>
        <w:tc>
          <w:tcPr>
            <w:tcW w:w="8363" w:type="dxa"/>
            <w:shd w:val="clear" w:color="auto" w:fill="D9D9D9" w:themeFill="background1" w:themeFillShade="D9"/>
          </w:tcPr>
          <w:p w14:paraId="2EE7BDB5" w14:textId="77777777" w:rsidR="00AC5451" w:rsidRPr="00F32201" w:rsidRDefault="00AC5451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 xml:space="preserve">Anforderung </w:t>
            </w:r>
          </w:p>
        </w:tc>
      </w:tr>
      <w:tr w:rsidR="00AC5451" w:rsidRPr="00F32201" w14:paraId="064E7F44" w14:textId="77777777" w:rsidTr="6BD6FF35">
        <w:trPr>
          <w:trHeight w:val="773"/>
        </w:trPr>
        <w:tc>
          <w:tcPr>
            <w:tcW w:w="993" w:type="dxa"/>
          </w:tcPr>
          <w:p w14:paraId="557A4E9F" w14:textId="30DEE4BB" w:rsidR="00AC5451" w:rsidRPr="00F32201" w:rsidRDefault="29F3F533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US</w:t>
            </w:r>
            <w:r w:rsidR="3060A7FA" w:rsidRPr="01D6D51A">
              <w:rPr>
                <w:sz w:val="22"/>
                <w:szCs w:val="22"/>
              </w:rPr>
              <w:t>-1</w:t>
            </w:r>
          </w:p>
        </w:tc>
        <w:tc>
          <w:tcPr>
            <w:tcW w:w="8363" w:type="dxa"/>
          </w:tcPr>
          <w:p w14:paraId="5027149C" w14:textId="4986381A" w:rsidR="00AC5451" w:rsidRPr="00F32201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  <w:lang w:val="de-DE"/>
              </w:rPr>
              <w:t>Mit einem Beitrag hat man die Möglichkeit, ein Bild in verschiedenen geeigneten Formaten hochzuladen und zu veröffentlichen</w:t>
            </w:r>
          </w:p>
        </w:tc>
      </w:tr>
      <w:tr w:rsidR="00AC5451" w:rsidRPr="00F32201" w14:paraId="53802E2F" w14:textId="77777777" w:rsidTr="6BD6FF35">
        <w:trPr>
          <w:trHeight w:val="773"/>
        </w:trPr>
        <w:tc>
          <w:tcPr>
            <w:tcW w:w="993" w:type="dxa"/>
          </w:tcPr>
          <w:p w14:paraId="095571F8" w14:textId="7C71C451" w:rsidR="00AC5451" w:rsidRDefault="0F6A2E25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t>US</w:t>
            </w:r>
            <w:r w:rsidR="0CD6A6B5" w:rsidRPr="6BD6FF35">
              <w:t>-2</w:t>
            </w:r>
          </w:p>
          <w:p w14:paraId="0C74F7F9" w14:textId="785E0ABE" w:rsidR="00AC5451" w:rsidRDefault="00AC5451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</w:p>
        </w:tc>
        <w:tc>
          <w:tcPr>
            <w:tcW w:w="8363" w:type="dxa"/>
          </w:tcPr>
          <w:p w14:paraId="7E59BBA2" w14:textId="3FC3F3D8" w:rsidR="00AC5451" w:rsidRPr="008F7963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lang w:val="de-DE"/>
              </w:rPr>
              <w:t xml:space="preserve">Beim Veröffentlichen eines Bildes muss eine passende Creative </w:t>
            </w:r>
            <w:proofErr w:type="spellStart"/>
            <w:r w:rsidRPr="6BD6FF35">
              <w:rPr>
                <w:lang w:val="de-DE"/>
              </w:rPr>
              <w:t>Commons</w:t>
            </w:r>
            <w:proofErr w:type="spellEnd"/>
            <w:r w:rsidRPr="6BD6FF35">
              <w:rPr>
                <w:lang w:val="de-DE"/>
              </w:rPr>
              <w:t>-Lizenz oder "alle Rechte vorbehalten" (Standard) definierbar sein</w:t>
            </w:r>
          </w:p>
        </w:tc>
      </w:tr>
      <w:tr w:rsidR="00AC5451" w:rsidRPr="00F32201" w14:paraId="59B32883" w14:textId="77777777" w:rsidTr="6BD6FF35">
        <w:trPr>
          <w:trHeight w:val="805"/>
        </w:trPr>
        <w:tc>
          <w:tcPr>
            <w:tcW w:w="993" w:type="dxa"/>
          </w:tcPr>
          <w:p w14:paraId="1C58E336" w14:textId="02032760" w:rsidR="00AC5451" w:rsidRDefault="56C55F52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US</w:t>
            </w:r>
            <w:r w:rsidR="3060A7FA" w:rsidRPr="01D6D51A">
              <w:rPr>
                <w:sz w:val="22"/>
                <w:szCs w:val="22"/>
              </w:rPr>
              <w:t>-3</w:t>
            </w:r>
          </w:p>
          <w:p w14:paraId="7778B67C" w14:textId="632021A3" w:rsidR="00AC5451" w:rsidRDefault="00AC5451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</w:p>
        </w:tc>
        <w:tc>
          <w:tcPr>
            <w:tcW w:w="8363" w:type="dxa"/>
          </w:tcPr>
          <w:p w14:paraId="6CFDA516" w14:textId="0F2973F5" w:rsidR="00AC5451" w:rsidRPr="00EE3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 xml:space="preserve">Beim Hochladen eines Bildes wird auch eine verkleinerte Version davon als </w:t>
            </w:r>
            <w:proofErr w:type="spellStart"/>
            <w:r w:rsidRPr="6BD6FF35">
              <w:rPr>
                <w:sz w:val="22"/>
                <w:szCs w:val="22"/>
              </w:rPr>
              <w:t>Thumbnail</w:t>
            </w:r>
            <w:proofErr w:type="spellEnd"/>
            <w:r w:rsidRPr="6BD6FF35">
              <w:rPr>
                <w:sz w:val="22"/>
                <w:szCs w:val="22"/>
              </w:rPr>
              <w:t xml:space="preserve"> generiert und mitgespeichert</w:t>
            </w:r>
          </w:p>
        </w:tc>
      </w:tr>
      <w:tr w:rsidR="01D6D51A" w14:paraId="5E6AA3C8" w14:textId="77777777" w:rsidTr="6BD6FF35">
        <w:trPr>
          <w:trHeight w:val="805"/>
        </w:trPr>
        <w:tc>
          <w:tcPr>
            <w:tcW w:w="993" w:type="dxa"/>
          </w:tcPr>
          <w:p w14:paraId="37D0A8D5" w14:textId="64373EC6" w:rsidR="7F337BA7" w:rsidRDefault="7F337BA7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US-4</w:t>
            </w:r>
          </w:p>
        </w:tc>
        <w:tc>
          <w:tcPr>
            <w:tcW w:w="8363" w:type="dxa"/>
          </w:tcPr>
          <w:p w14:paraId="4DE0D1A3" w14:textId="621EFCFF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Man kann Beiträge einsehen</w:t>
            </w:r>
          </w:p>
        </w:tc>
      </w:tr>
      <w:tr w:rsidR="6BD6FF35" w14:paraId="0FCA6061" w14:textId="77777777" w:rsidTr="6BD6FF35">
        <w:trPr>
          <w:trHeight w:val="805"/>
        </w:trPr>
        <w:tc>
          <w:tcPr>
            <w:tcW w:w="993" w:type="dxa"/>
          </w:tcPr>
          <w:p w14:paraId="1D532811" w14:textId="73CB56A1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US-5</w:t>
            </w:r>
          </w:p>
        </w:tc>
        <w:tc>
          <w:tcPr>
            <w:tcW w:w="8363" w:type="dxa"/>
          </w:tcPr>
          <w:p w14:paraId="79C2CE3B" w14:textId="37DDF59E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Es gibt einen öffentlichen Feed, in dem alle neusten Beiträge chronologisch angezeigt werden</w:t>
            </w:r>
          </w:p>
        </w:tc>
      </w:tr>
      <w:tr w:rsidR="6BD6FF35" w14:paraId="33D1D247" w14:textId="77777777" w:rsidTr="6BD6FF35">
        <w:trPr>
          <w:trHeight w:val="805"/>
        </w:trPr>
        <w:tc>
          <w:tcPr>
            <w:tcW w:w="993" w:type="dxa"/>
          </w:tcPr>
          <w:p w14:paraId="5A36450C" w14:textId="20501153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US-6</w:t>
            </w:r>
          </w:p>
        </w:tc>
        <w:tc>
          <w:tcPr>
            <w:tcW w:w="8363" w:type="dxa"/>
          </w:tcPr>
          <w:p w14:paraId="565A5925" w14:textId="1F09F8DC" w:rsidR="6BD6FF35" w:rsidRDefault="6BD6FF35" w:rsidP="6BD6FF35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  <w:lang w:val="de-DE"/>
              </w:rPr>
              <w:t>Bei veröffentlichten Bildern wird die ausgewählte Lizenz oder "alle Rechte vorbehalten" in korrekter Form angezeigt</w:t>
            </w:r>
          </w:p>
        </w:tc>
      </w:tr>
      <w:tr w:rsidR="6BD6FF35" w14:paraId="705C446C" w14:textId="77777777" w:rsidTr="6BD6FF35">
        <w:trPr>
          <w:trHeight w:val="805"/>
        </w:trPr>
        <w:tc>
          <w:tcPr>
            <w:tcW w:w="993" w:type="dxa"/>
          </w:tcPr>
          <w:p w14:paraId="0DFCD9FD" w14:textId="110A89B7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US-7</w:t>
            </w:r>
          </w:p>
        </w:tc>
        <w:tc>
          <w:tcPr>
            <w:tcW w:w="8363" w:type="dxa"/>
          </w:tcPr>
          <w:p w14:paraId="1BDBCB27" w14:textId="09061E31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Es gibt eine Galerie-Ansicht, in der die veröffentlichten Bilder als Miniaturen (</w:t>
            </w:r>
            <w:proofErr w:type="spellStart"/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Thumbnails</w:t>
            </w:r>
            <w:proofErr w:type="spellEnd"/>
            <w:r w:rsidRPr="6BD6FF35">
              <w:rPr>
                <w:rFonts w:ascii="Calibri" w:eastAsia="Calibri" w:hAnsi="Calibri" w:cs="Calibri"/>
                <w:color w:val="000000" w:themeColor="text1"/>
                <w:sz w:val="24"/>
              </w:rPr>
              <w:t>) angezeigt werden</w:t>
            </w:r>
          </w:p>
        </w:tc>
      </w:tr>
      <w:tr w:rsidR="6BD6FF35" w14:paraId="5BADCE63" w14:textId="77777777" w:rsidTr="6BD6FF35">
        <w:trPr>
          <w:trHeight w:val="805"/>
        </w:trPr>
        <w:tc>
          <w:tcPr>
            <w:tcW w:w="993" w:type="dxa"/>
          </w:tcPr>
          <w:p w14:paraId="75525EB2" w14:textId="65618662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US-8</w:t>
            </w:r>
          </w:p>
        </w:tc>
        <w:tc>
          <w:tcPr>
            <w:tcW w:w="8363" w:type="dxa"/>
          </w:tcPr>
          <w:p w14:paraId="0EAB4B1F" w14:textId="703D9960" w:rsidR="6BD6FF35" w:rsidRDefault="6BD6FF35" w:rsidP="6BD6FF35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  <w:lang w:val="de-DE"/>
              </w:rPr>
              <w:t>Videos hochladen und veröffentlichen</w:t>
            </w:r>
          </w:p>
          <w:p w14:paraId="1E71D91C" w14:textId="11F64F11" w:rsidR="6BD6FF35" w:rsidRDefault="6BD6FF35" w:rsidP="6BD6FF35">
            <w:pPr>
              <w:pStyle w:val="Listenabsatz"/>
              <w:spacing w:line="259" w:lineRule="auto"/>
              <w:ind w:left="0"/>
              <w:rPr>
                <w:color w:val="000000" w:themeColor="text1"/>
                <w:sz w:val="24"/>
              </w:rPr>
            </w:pPr>
          </w:p>
        </w:tc>
      </w:tr>
      <w:tr w:rsidR="6BD6FF35" w14:paraId="28092AFD" w14:textId="77777777" w:rsidTr="6BD6FF35">
        <w:trPr>
          <w:trHeight w:val="805"/>
        </w:trPr>
        <w:tc>
          <w:tcPr>
            <w:tcW w:w="993" w:type="dxa"/>
          </w:tcPr>
          <w:p w14:paraId="476DFBCC" w14:textId="3D5EBAC3" w:rsidR="6BD6FF35" w:rsidRDefault="6BD6FF35" w:rsidP="6BD6FF35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US-9</w:t>
            </w:r>
          </w:p>
        </w:tc>
        <w:tc>
          <w:tcPr>
            <w:tcW w:w="8363" w:type="dxa"/>
          </w:tcPr>
          <w:p w14:paraId="670E478D" w14:textId="5950C3D1" w:rsidR="6BD6FF35" w:rsidRDefault="6BD6FF35" w:rsidP="6BD6FF35">
            <w:pPr>
              <w:spacing w:after="160" w:line="259" w:lineRule="auto"/>
              <w:rPr>
                <w:rFonts w:ascii="Calibri" w:eastAsia="Calibri" w:hAnsi="Calibri" w:cs="Calibri"/>
                <w:color w:val="000000" w:themeColor="text1"/>
                <w:sz w:val="24"/>
              </w:rPr>
            </w:pPr>
            <w:r w:rsidRPr="6BD6FF35">
              <w:rPr>
                <w:rFonts w:ascii="Calibri" w:eastAsia="Calibri" w:hAnsi="Calibri" w:cs="Calibri"/>
                <w:color w:val="000000" w:themeColor="text1"/>
                <w:sz w:val="24"/>
                <w:lang w:val="de-DE"/>
              </w:rPr>
              <w:t>Filtermöglichkeiten (Kategorien, Lizenz, Datum)</w:t>
            </w:r>
          </w:p>
        </w:tc>
      </w:tr>
    </w:tbl>
    <w:p w14:paraId="0F764F0D" w14:textId="134C9386" w:rsidR="6BD6FF35" w:rsidRDefault="6BD6FF35"/>
    <w:p w14:paraId="49261C9B" w14:textId="322641A8" w:rsidR="00AC5451" w:rsidRDefault="00AC5451" w:rsidP="70257AEB">
      <w:pPr>
        <w:pStyle w:val="Beschriftung"/>
      </w:pPr>
      <w:bookmarkStart w:id="6" w:name="_Toc33003839"/>
      <w:r w:rsidRPr="70257AEB">
        <w:t xml:space="preserve">Tabelle </w:t>
      </w:r>
      <w:r>
        <w:fldChar w:fldCharType="begin"/>
      </w:r>
      <w:r>
        <w:instrText>SEQ Tabelle \* ARABIC</w:instrText>
      </w:r>
      <w:r>
        <w:fldChar w:fldCharType="separate"/>
      </w:r>
      <w:r w:rsidRPr="70257AEB">
        <w:rPr>
          <w:noProof/>
        </w:rPr>
        <w:t>1</w:t>
      </w:r>
      <w:r>
        <w:fldChar w:fldCharType="end"/>
      </w:r>
      <w:r w:rsidRPr="70257AEB">
        <w:t xml:space="preserve"> Auflistung User Stories</w:t>
      </w:r>
      <w:bookmarkEnd w:id="6"/>
    </w:p>
    <w:p w14:paraId="1554B888" w14:textId="77777777" w:rsidR="00211BD8" w:rsidRDefault="00211BD8">
      <w:pPr>
        <w:rPr>
          <w:b/>
          <w:bCs/>
          <w:iCs/>
          <w:sz w:val="20"/>
          <w:szCs w:val="28"/>
        </w:rPr>
      </w:pPr>
      <w:bookmarkStart w:id="7" w:name="_Toc97882433"/>
      <w:r>
        <w:br w:type="page"/>
      </w:r>
    </w:p>
    <w:p w14:paraId="33432606" w14:textId="76D2F02C" w:rsidR="00873288" w:rsidRPr="00873288" w:rsidRDefault="00873288" w:rsidP="6BD6FF35">
      <w:pPr>
        <w:pStyle w:val="berschrift2"/>
        <w:rPr>
          <w:lang w:val="de-CH"/>
        </w:rPr>
      </w:pPr>
      <w:r w:rsidRPr="6BD6FF35">
        <w:rPr>
          <w:lang w:val="de-CH"/>
        </w:rPr>
        <w:lastRenderedPageBreak/>
        <w:t>Nicht-Funktionale Anforderungen</w:t>
      </w:r>
      <w:bookmarkEnd w:id="7"/>
    </w:p>
    <w:p w14:paraId="321693A4" w14:textId="77777777" w:rsidR="00873288" w:rsidRDefault="00873288" w:rsidP="70257AEB"/>
    <w:p w14:paraId="272ABDCA" w14:textId="39726444" w:rsidR="00873288" w:rsidRDefault="00873288" w:rsidP="70257AEB">
      <w:r w:rsidRPr="70257AEB">
        <w:t xml:space="preserve">Listen Sie die nicht-funktionalen Anforderungen in tabellarischer Form auf. </w:t>
      </w:r>
    </w:p>
    <w:p w14:paraId="2DBFC59A" w14:textId="77777777" w:rsidR="00873288" w:rsidRDefault="00873288" w:rsidP="70257AEB"/>
    <w:tbl>
      <w:tblPr>
        <w:tblStyle w:val="Tabellenraster"/>
        <w:tblW w:w="9356" w:type="dxa"/>
        <w:tblInd w:w="-5" w:type="dxa"/>
        <w:tblLook w:val="04A0" w:firstRow="1" w:lastRow="0" w:firstColumn="1" w:lastColumn="0" w:noHBand="0" w:noVBand="1"/>
      </w:tblPr>
      <w:tblGrid>
        <w:gridCol w:w="993"/>
        <w:gridCol w:w="8363"/>
      </w:tblGrid>
      <w:tr w:rsidR="00873288" w:rsidRPr="00F32201" w14:paraId="4EE4B59E" w14:textId="77777777" w:rsidTr="6BD6FF35">
        <w:trPr>
          <w:trHeight w:val="531"/>
        </w:trPr>
        <w:tc>
          <w:tcPr>
            <w:tcW w:w="993" w:type="dxa"/>
            <w:shd w:val="clear" w:color="auto" w:fill="D9D9D9" w:themeFill="background1" w:themeFillShade="D9"/>
          </w:tcPr>
          <w:p w14:paraId="310C68E8" w14:textId="77777777" w:rsidR="00873288" w:rsidRPr="00F32201" w:rsidRDefault="00873288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>Nr.</w:t>
            </w:r>
          </w:p>
        </w:tc>
        <w:tc>
          <w:tcPr>
            <w:tcW w:w="8363" w:type="dxa"/>
            <w:shd w:val="clear" w:color="auto" w:fill="D9D9D9" w:themeFill="background1" w:themeFillShade="D9"/>
          </w:tcPr>
          <w:p w14:paraId="44215C74" w14:textId="77777777" w:rsidR="00873288" w:rsidRPr="00F32201" w:rsidRDefault="00873288" w:rsidP="70257AEB">
            <w:pPr>
              <w:pStyle w:val="Listenabsatz"/>
              <w:ind w:left="0"/>
              <w:rPr>
                <w:rStyle w:val="Fett"/>
              </w:rPr>
            </w:pPr>
            <w:r w:rsidRPr="70257AEB">
              <w:rPr>
                <w:rStyle w:val="Fett"/>
              </w:rPr>
              <w:t xml:space="preserve">Anforderung </w:t>
            </w:r>
          </w:p>
        </w:tc>
      </w:tr>
      <w:tr w:rsidR="00873288" w:rsidRPr="00F32201" w14:paraId="1402A069" w14:textId="77777777" w:rsidTr="6BD6FF35">
        <w:trPr>
          <w:trHeight w:val="773"/>
        </w:trPr>
        <w:tc>
          <w:tcPr>
            <w:tcW w:w="993" w:type="dxa"/>
          </w:tcPr>
          <w:p w14:paraId="37184252" w14:textId="6237DF3D" w:rsidR="00873288" w:rsidRPr="00F32201" w:rsidRDefault="00873288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NFA-1</w:t>
            </w:r>
          </w:p>
        </w:tc>
        <w:tc>
          <w:tcPr>
            <w:tcW w:w="8363" w:type="dxa"/>
          </w:tcPr>
          <w:p w14:paraId="38B5080D" w14:textId="6351374B" w:rsidR="00873288" w:rsidRPr="00F32201" w:rsidRDefault="6BD6FF35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Es soll mit den meisten Browsern funktionieren</w:t>
            </w:r>
          </w:p>
        </w:tc>
      </w:tr>
      <w:tr w:rsidR="00873288" w:rsidRPr="00F32201" w14:paraId="72CAFBDE" w14:textId="77777777" w:rsidTr="6BD6FF35">
        <w:trPr>
          <w:trHeight w:val="773"/>
        </w:trPr>
        <w:tc>
          <w:tcPr>
            <w:tcW w:w="993" w:type="dxa"/>
          </w:tcPr>
          <w:p w14:paraId="43D08CC6" w14:textId="147C183B" w:rsidR="00873288" w:rsidRDefault="00873288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01D6D51A">
              <w:rPr>
                <w:rFonts w:cs="Arial"/>
                <w:sz w:val="22"/>
                <w:szCs w:val="22"/>
              </w:rPr>
              <w:t>NFA-2</w:t>
            </w:r>
          </w:p>
        </w:tc>
        <w:tc>
          <w:tcPr>
            <w:tcW w:w="8363" w:type="dxa"/>
          </w:tcPr>
          <w:p w14:paraId="32B55D59" w14:textId="6AA0762C" w:rsidR="00873288" w:rsidRDefault="09BC60D4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01D6D51A">
              <w:rPr>
                <w:rFonts w:cs="Arial"/>
                <w:sz w:val="22"/>
                <w:szCs w:val="22"/>
              </w:rPr>
              <w:t>Die Datenbankanbindung erfolgt mittels PDO</w:t>
            </w:r>
          </w:p>
        </w:tc>
      </w:tr>
      <w:tr w:rsidR="00873288" w:rsidRPr="00F32201" w14:paraId="0CD38094" w14:textId="77777777" w:rsidTr="6BD6FF35">
        <w:trPr>
          <w:trHeight w:val="805"/>
        </w:trPr>
        <w:tc>
          <w:tcPr>
            <w:tcW w:w="993" w:type="dxa"/>
          </w:tcPr>
          <w:p w14:paraId="702D59FF" w14:textId="77BA4694" w:rsidR="00873288" w:rsidRDefault="00873288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01D6D51A">
              <w:rPr>
                <w:rFonts w:cs="Arial"/>
                <w:sz w:val="22"/>
                <w:szCs w:val="22"/>
              </w:rPr>
              <w:t>NFA-3</w:t>
            </w:r>
          </w:p>
        </w:tc>
        <w:tc>
          <w:tcPr>
            <w:tcW w:w="8363" w:type="dxa"/>
          </w:tcPr>
          <w:p w14:paraId="16E290A3" w14:textId="0F5337D4" w:rsidR="00873288" w:rsidRPr="00EE3F35" w:rsidRDefault="6BD6FF35" w:rsidP="01D6D51A">
            <w:pPr>
              <w:pStyle w:val="Listenabsatz"/>
              <w:spacing w:line="259" w:lineRule="auto"/>
              <w:ind w:left="0"/>
              <w:rPr>
                <w:rFonts w:cs="Arial"/>
                <w:sz w:val="22"/>
                <w:szCs w:val="22"/>
              </w:rPr>
            </w:pPr>
            <w:r w:rsidRPr="6BD6FF35">
              <w:rPr>
                <w:rFonts w:cs="Arial"/>
                <w:sz w:val="22"/>
                <w:szCs w:val="22"/>
              </w:rPr>
              <w:t>Im Internet Explorer soll es nicht angezeigt werden</w:t>
            </w:r>
          </w:p>
        </w:tc>
      </w:tr>
      <w:tr w:rsidR="01D6D51A" w14:paraId="07D3A47B" w14:textId="77777777" w:rsidTr="6BD6FF35">
        <w:trPr>
          <w:trHeight w:val="805"/>
        </w:trPr>
        <w:tc>
          <w:tcPr>
            <w:tcW w:w="993" w:type="dxa"/>
          </w:tcPr>
          <w:p w14:paraId="7F7062A5" w14:textId="14525C78" w:rsidR="31944B68" w:rsidRDefault="31944B68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01D6D51A">
              <w:rPr>
                <w:sz w:val="22"/>
                <w:szCs w:val="22"/>
              </w:rPr>
              <w:t>NFA-4</w:t>
            </w:r>
          </w:p>
        </w:tc>
        <w:tc>
          <w:tcPr>
            <w:tcW w:w="8363" w:type="dxa"/>
          </w:tcPr>
          <w:p w14:paraId="7E3B6590" w14:textId="12C53F8F" w:rsidR="31944B68" w:rsidRDefault="6BD6FF35" w:rsidP="01D6D51A">
            <w:pPr>
              <w:pStyle w:val="Listenabsatz"/>
              <w:spacing w:line="259" w:lineRule="auto"/>
              <w:ind w:left="0"/>
              <w:rPr>
                <w:sz w:val="22"/>
                <w:szCs w:val="22"/>
              </w:rPr>
            </w:pPr>
            <w:r w:rsidRPr="6BD6FF35">
              <w:rPr>
                <w:sz w:val="22"/>
                <w:szCs w:val="22"/>
              </w:rPr>
              <w:t>Es soll einfach funktionieren</w:t>
            </w:r>
          </w:p>
        </w:tc>
      </w:tr>
    </w:tbl>
    <w:p w14:paraId="4E15EF1C" w14:textId="33A5A34A" w:rsidR="70257AEB" w:rsidRDefault="70257AEB" w:rsidP="70257AEB"/>
    <w:p w14:paraId="68905F9E" w14:textId="169B5951" w:rsidR="00873288" w:rsidRPr="00873288" w:rsidRDefault="00BD469E" w:rsidP="70257AEB">
      <w:pPr>
        <w:pStyle w:val="Beschriftung"/>
      </w:pPr>
      <w:bookmarkStart w:id="8" w:name="_Toc33003840"/>
      <w:r w:rsidRPr="70257AEB">
        <w:t xml:space="preserve">Tabelle </w:t>
      </w:r>
      <w:r>
        <w:fldChar w:fldCharType="begin"/>
      </w:r>
      <w:r>
        <w:instrText>SEQ Tabelle \* ARABIC</w:instrText>
      </w:r>
      <w:r>
        <w:fldChar w:fldCharType="separate"/>
      </w:r>
      <w:r w:rsidR="00AC5451" w:rsidRPr="70257AEB">
        <w:rPr>
          <w:noProof/>
        </w:rPr>
        <w:t>2</w:t>
      </w:r>
      <w:r>
        <w:fldChar w:fldCharType="end"/>
      </w:r>
      <w:r w:rsidRPr="70257AEB">
        <w:t xml:space="preserve"> Nicht-Funktionale Anforderungen</w:t>
      </w:r>
      <w:bookmarkEnd w:id="8"/>
    </w:p>
    <w:p w14:paraId="09DAA08F" w14:textId="718A7727" w:rsidR="00100B4F" w:rsidRDefault="00100B4F" w:rsidP="70257AEB">
      <w:pPr>
        <w:rPr>
          <w:b/>
          <w:bCs/>
          <w:kern w:val="28"/>
        </w:rPr>
      </w:pPr>
    </w:p>
    <w:p w14:paraId="7B322374" w14:textId="1B7AB095" w:rsidR="6BD6FF35" w:rsidRDefault="6BD6FF35" w:rsidP="6BD6FF35">
      <w:pPr>
        <w:pStyle w:val="berschrift1"/>
        <w:rPr>
          <w:lang w:val="de-CH"/>
        </w:rPr>
      </w:pPr>
      <w:bookmarkStart w:id="9" w:name="_Toc97882434"/>
      <w:r w:rsidRPr="6BD6FF35">
        <w:rPr>
          <w:lang w:val="de-CH"/>
        </w:rPr>
        <w:t>Erstellte Dokumente</w:t>
      </w:r>
      <w:bookmarkEnd w:id="9"/>
    </w:p>
    <w:p w14:paraId="1DA25B3D" w14:textId="71A1D3D9" w:rsidR="01D6D51A" w:rsidRDefault="01D6D51A" w:rsidP="6BD6FF35">
      <w:pPr>
        <w:rPr>
          <w:b/>
          <w:bCs/>
          <w:sz w:val="20"/>
          <w:szCs w:val="20"/>
        </w:rPr>
      </w:pPr>
    </w:p>
    <w:p w14:paraId="7B28E495" w14:textId="1FFA6AC2" w:rsidR="01D6D51A" w:rsidRDefault="6BD6FF35" w:rsidP="6BD6FF35">
      <w:pPr>
        <w:pStyle w:val="berschrift2"/>
      </w:pPr>
      <w:bookmarkStart w:id="10" w:name="_Toc97882435"/>
      <w:r>
        <w:t>Projektbeschreib:</w:t>
      </w:r>
      <w:bookmarkEnd w:id="10"/>
    </w:p>
    <w:p w14:paraId="008E57C4" w14:textId="7D472A6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  <w:r>
        <w:br/>
      </w:r>
      <w:r w:rsidRPr="6BD6FF35"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  <w:t>Projektbeschreibung Modul 152</w:t>
      </w:r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 xml:space="preserve"> </w:t>
      </w:r>
    </w:p>
    <w:p w14:paraId="396B089D" w14:textId="40D6664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>Alexander Schicht</w:t>
      </w:r>
    </w:p>
    <w:p w14:paraId="41B069B1" w14:textId="1E057EE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  <w:proofErr w:type="spellStart"/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>Inf</w:t>
      </w:r>
      <w:proofErr w:type="spellEnd"/>
      <w:r w:rsidRPr="6BD6FF35">
        <w:rPr>
          <w:rFonts w:ascii="Calibri" w:eastAsia="Calibri" w:hAnsi="Calibri" w:cs="Calibri"/>
          <w:color w:val="000000" w:themeColor="text1"/>
          <w:szCs w:val="22"/>
          <w:lang w:val="de-DE"/>
        </w:rPr>
        <w:t xml:space="preserve"> 19 </w:t>
      </w:r>
    </w:p>
    <w:p w14:paraId="02FED943" w14:textId="2735929C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</w:p>
    <w:p w14:paraId="430EA855" w14:textId="5C6166D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  <w:t>Projektidee:</w:t>
      </w:r>
      <w:r>
        <w:br/>
      </w:r>
    </w:p>
    <w:p w14:paraId="3EB74884" w14:textId="22FE89C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Idee: Eine Plattform, auf der man Screenshots aus Games posten kann. Das können Screenshots von besonderen Momenten wie Siege oder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Glitches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sein.</w:t>
      </w:r>
    </w:p>
    <w:p w14:paraId="5FE011D3" w14:textId="31F38AB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</w:p>
    <w:p w14:paraId="774996E6" w14:textId="6809FE17" w:rsidR="00211BD8" w:rsidRDefault="00211BD8">
      <w:pPr>
        <w:rPr>
          <w:rFonts w:ascii="Calibri" w:eastAsia="Calibri" w:hAnsi="Calibri" w:cs="Calibri"/>
          <w:color w:val="000000" w:themeColor="text1"/>
          <w:szCs w:val="22"/>
        </w:rPr>
      </w:pPr>
      <w:r>
        <w:rPr>
          <w:rFonts w:ascii="Calibri" w:eastAsia="Calibri" w:hAnsi="Calibri" w:cs="Calibri"/>
          <w:color w:val="000000" w:themeColor="text1"/>
          <w:szCs w:val="22"/>
        </w:rPr>
        <w:br w:type="page"/>
      </w:r>
    </w:p>
    <w:p w14:paraId="7E67D230" w14:textId="776ACFCE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  <w:lastRenderedPageBreak/>
        <w:t xml:space="preserve">Zusätzliche Funktionen: </w:t>
      </w:r>
    </w:p>
    <w:p w14:paraId="72F9511C" w14:textId="0F4F3223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</w:p>
    <w:p w14:paraId="646D206C" w14:textId="39757397" w:rsidR="6BD6FF35" w:rsidRDefault="6BD6FF35" w:rsidP="6BD6FF35">
      <w:pPr>
        <w:pStyle w:val="Listenabsatz"/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Videos hochladen und veröffentlichen</w:t>
      </w:r>
    </w:p>
    <w:p w14:paraId="63C36FC1" w14:textId="0977FB3C" w:rsidR="6BD6FF35" w:rsidRDefault="6BD6FF35" w:rsidP="6BD6FF35">
      <w:pPr>
        <w:pStyle w:val="Listenabsatz"/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Filtermöglichkeiten (Kategorien, Lizenz, Datum)</w:t>
      </w:r>
    </w:p>
    <w:p w14:paraId="51BB2FFC" w14:textId="0F9F799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</w:rPr>
      </w:pPr>
    </w:p>
    <w:p w14:paraId="0625F99F" w14:textId="4EEAB8F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>
        <w:br/>
      </w: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Man kann Beiträge erstellen</w:t>
      </w:r>
    </w:p>
    <w:p w14:paraId="468B3AFD" w14:textId="1D8C0266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•Mit einem Beitrag hat man die Möglichkeit, ein Bild in verschiedenen geeigneten Formaten hochzuladen und zu veröffentlichen</w:t>
      </w:r>
    </w:p>
    <w:p w14:paraId="4559DC79" w14:textId="3796C2B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•Beim Veröffentlichen eines Bildes muss eine passende Creative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Commons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-Lizenz oder "alle Rechte vorbehalten" (Standard) definierbar sein</w:t>
      </w:r>
    </w:p>
    <w:p w14:paraId="5147CCFF" w14:textId="0266C646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•Beim Hochladen eines Bildes wird auch eine verkleinerte Version davon als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Thumbnail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generiert und mitgespeichert</w:t>
      </w:r>
    </w:p>
    <w:p w14:paraId="076C5BEB" w14:textId="55F7276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•Man kann Beiträge einsehen</w:t>
      </w:r>
    </w:p>
    <w:p w14:paraId="1CFDEFBC" w14:textId="20F847CC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•Es gibt einen öffentlichen Feed, in dem alle neusten Beiträge chronologisch angezeigt werden</w:t>
      </w:r>
    </w:p>
    <w:p w14:paraId="16B4D2A9" w14:textId="60A5B4D7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•Bei veröffentlichten Bildern wird die ausgewählte Lizenz oder "alle Rechte vorbehalten" in korrekter Form angezeigt</w:t>
      </w:r>
    </w:p>
    <w:p w14:paraId="579CFD28" w14:textId="04F1DBE1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•Es gibt eine Galerie-Ansicht, in der die veröffentlichten Bilder als Miniaturen (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Thumbnails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) angezeigt werden</w:t>
      </w:r>
    </w:p>
    <w:p w14:paraId="669635A2" w14:textId="2BD3F55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•Die Planung der Webseite wird dargelegt</w:t>
      </w:r>
    </w:p>
    <w:p w14:paraId="623351D3" w14:textId="44CFF44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•Ein Storyboard für alle Abläufe wie Galerie aufrufen, Beitrag erstellen, etc. wird im Voraus erstellt und bei Bedarf während der Umsetzung angepasst. Änderungen sind dokumentiert und begründet. Vorsicht: Zu viele Änderungen geben Abzug!</w:t>
      </w:r>
    </w:p>
    <w:p w14:paraId="506DC6FD" w14:textId="43A6BA6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•Es liegt ein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Styleguide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vor, mit dem sämtliche auf der Webseite verwendete Styles festgelegt werden. Bei Bedarf wird das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Styleguide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 während der Umsetzung erweitert oder angepasst. Änderungen sind dokumentiert und begründet. Vorsicht: Zu viele Änderungen geben Abzug!</w:t>
      </w:r>
    </w:p>
    <w:p w14:paraId="5306AD94" w14:textId="7E3FE2C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•Es wird pro Person ein Arbeitsjournal mit allen Tätigkeiten und der benötigten Arbeitszeit geführt</w:t>
      </w:r>
    </w:p>
    <w:p w14:paraId="4B0BED54" w14:textId="64E0E8B9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•Im Arbeitsjournal wird am Ende jedes Tages zudem eine kurze Zusammenfassung zum Fortschritt und allfälligen Erkenntnissen geschrieben</w:t>
      </w:r>
    </w:p>
    <w:p w14:paraId="1FEF9999" w14:textId="6A0C9E0D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</w:rPr>
      </w:pPr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 xml:space="preserve">•Jeden Tag gibt es mindestens einen Commit in der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Git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24"/>
          <w:lang w:val="de-DE"/>
        </w:rPr>
        <w:t>-Repository Die genauen Ausführungen der Anforderungen entnehmen Sie dem Bewertungsraster</w:t>
      </w:r>
    </w:p>
    <w:p w14:paraId="581D804B" w14:textId="7418773F" w:rsidR="6BD6FF35" w:rsidRDefault="6BD6FF35" w:rsidP="6BD6FF35"/>
    <w:p w14:paraId="12EF1068" w14:textId="6ED14C62" w:rsidR="00211BD8" w:rsidRDefault="00211BD8">
      <w:r>
        <w:br w:type="page"/>
      </w:r>
    </w:p>
    <w:p w14:paraId="605AA674" w14:textId="419C0740" w:rsidR="6BD6FF35" w:rsidRDefault="6BD6FF35" w:rsidP="6BD6FF35">
      <w:pPr>
        <w:pStyle w:val="berschrift2"/>
      </w:pPr>
      <w:bookmarkStart w:id="11" w:name="_Toc97882436"/>
      <w:proofErr w:type="spellStart"/>
      <w:r>
        <w:lastRenderedPageBreak/>
        <w:t>Styleguide</w:t>
      </w:r>
      <w:proofErr w:type="spellEnd"/>
      <w:r>
        <w:t>-dokument:</w:t>
      </w:r>
      <w:bookmarkEnd w:id="11"/>
    </w:p>
    <w:p w14:paraId="4D6F9B3A" w14:textId="2E3022B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8"/>
          <w:szCs w:val="48"/>
          <w:lang w:val="de-DE"/>
        </w:rPr>
      </w:pPr>
      <w:proofErr w:type="spellStart"/>
      <w:r w:rsidRPr="6BD6FF3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Styleguide</w:t>
      </w:r>
      <w:proofErr w:type="spellEnd"/>
      <w:r w:rsidRPr="6BD6FF3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 xml:space="preserve"> für </w:t>
      </w:r>
      <w:proofErr w:type="spellStart"/>
      <w:r w:rsidRPr="6BD6FF35"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Dummies</w:t>
      </w:r>
      <w:proofErr w:type="spellEnd"/>
    </w:p>
    <w:p w14:paraId="302F8A83" w14:textId="48139E50" w:rsidR="6BD6FF35" w:rsidRDefault="6BD6FF35" w:rsidP="6BD6FF35">
      <w:pPr>
        <w:spacing w:after="160" w:line="259" w:lineRule="auto"/>
        <w:rPr>
          <w:color w:val="000000" w:themeColor="text1"/>
          <w:sz w:val="32"/>
          <w:szCs w:val="32"/>
          <w:lang w:val="de-DE"/>
        </w:rPr>
      </w:pPr>
    </w:p>
    <w:p w14:paraId="1FBB23D7" w14:textId="6493D34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Typografie:</w:t>
      </w:r>
    </w:p>
    <w:p w14:paraId="6A727C61" w14:textId="30C4E84B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Die Schriftart ist Standard, Es wird Normal, Fett und Kursiv verwendet.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2250"/>
        <w:gridCol w:w="2250"/>
        <w:gridCol w:w="2250"/>
        <w:gridCol w:w="2250"/>
      </w:tblGrid>
      <w:tr w:rsidR="6BD6FF35" w14:paraId="4ACF381E" w14:textId="77777777" w:rsidTr="6BD6FF35">
        <w:tc>
          <w:tcPr>
            <w:tcW w:w="2250" w:type="dxa"/>
          </w:tcPr>
          <w:p w14:paraId="1810C364" w14:textId="5EB69D7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Text</w:t>
            </w:r>
          </w:p>
        </w:tc>
        <w:tc>
          <w:tcPr>
            <w:tcW w:w="2250" w:type="dxa"/>
          </w:tcPr>
          <w:p w14:paraId="4BFCAC92" w14:textId="0ABD7D97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1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em</w:t>
            </w:r>
            <w:proofErr w:type="spellEnd"/>
          </w:p>
        </w:tc>
        <w:tc>
          <w:tcPr>
            <w:tcW w:w="2250" w:type="dxa"/>
          </w:tcPr>
          <w:p w14:paraId="31302E1C" w14:textId="642F1932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2" w:name="_Toc97882437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2"/>
          </w:p>
        </w:tc>
        <w:tc>
          <w:tcPr>
            <w:tcW w:w="2250" w:type="dxa"/>
          </w:tcPr>
          <w:p w14:paraId="092AEEF5" w14:textId="7310232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Normal</w:t>
            </w:r>
          </w:p>
        </w:tc>
      </w:tr>
      <w:tr w:rsidR="6BD6FF35" w14:paraId="42EF9872" w14:textId="77777777" w:rsidTr="6BD6FF35">
        <w:tc>
          <w:tcPr>
            <w:tcW w:w="2250" w:type="dxa"/>
          </w:tcPr>
          <w:p w14:paraId="0B8A90F7" w14:textId="08135F3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b/>
                <w:bCs/>
                <w:sz w:val="32"/>
                <w:szCs w:val="32"/>
              </w:rPr>
              <w:t>Titel</w:t>
            </w:r>
          </w:p>
        </w:tc>
        <w:tc>
          <w:tcPr>
            <w:tcW w:w="2250" w:type="dxa"/>
          </w:tcPr>
          <w:p w14:paraId="7F43EBDF" w14:textId="14F77D87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1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em</w:t>
            </w:r>
            <w:proofErr w:type="spellEnd"/>
          </w:p>
        </w:tc>
        <w:tc>
          <w:tcPr>
            <w:tcW w:w="2250" w:type="dxa"/>
          </w:tcPr>
          <w:p w14:paraId="6134FABB" w14:textId="2CB64606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3" w:name="_Toc97882438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3"/>
          </w:p>
        </w:tc>
        <w:tc>
          <w:tcPr>
            <w:tcW w:w="2250" w:type="dxa"/>
          </w:tcPr>
          <w:p w14:paraId="47FDA3C8" w14:textId="25A4530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Fett</w:t>
            </w:r>
          </w:p>
        </w:tc>
      </w:tr>
      <w:tr w:rsidR="6BD6FF35" w14:paraId="70195EF0" w14:textId="77777777" w:rsidTr="6BD6FF35">
        <w:tc>
          <w:tcPr>
            <w:tcW w:w="2250" w:type="dxa"/>
          </w:tcPr>
          <w:p w14:paraId="03FD00AE" w14:textId="188DB51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Nummer</w:t>
            </w:r>
          </w:p>
        </w:tc>
        <w:tc>
          <w:tcPr>
            <w:tcW w:w="2250" w:type="dxa"/>
          </w:tcPr>
          <w:p w14:paraId="15F55E1E" w14:textId="32E53BD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1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em</w:t>
            </w:r>
            <w:proofErr w:type="spellEnd"/>
          </w:p>
        </w:tc>
        <w:tc>
          <w:tcPr>
            <w:tcW w:w="2250" w:type="dxa"/>
          </w:tcPr>
          <w:p w14:paraId="713581EF" w14:textId="41F44682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4" w:name="_Toc97882439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4"/>
          </w:p>
        </w:tc>
        <w:tc>
          <w:tcPr>
            <w:tcW w:w="2250" w:type="dxa"/>
          </w:tcPr>
          <w:p w14:paraId="2F5A0A80" w14:textId="27C89F90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Normal</w:t>
            </w:r>
          </w:p>
        </w:tc>
      </w:tr>
      <w:tr w:rsidR="6BD6FF35" w14:paraId="221DE222" w14:textId="77777777" w:rsidTr="6BD6FF35">
        <w:tc>
          <w:tcPr>
            <w:tcW w:w="2250" w:type="dxa"/>
          </w:tcPr>
          <w:p w14:paraId="0FC20ACB" w14:textId="4C996B0D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Beschriftung</w:t>
            </w:r>
          </w:p>
        </w:tc>
        <w:tc>
          <w:tcPr>
            <w:tcW w:w="2250" w:type="dxa"/>
          </w:tcPr>
          <w:p w14:paraId="44254045" w14:textId="4983CE3C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0.9em</w:t>
            </w:r>
          </w:p>
        </w:tc>
        <w:tc>
          <w:tcPr>
            <w:tcW w:w="2250" w:type="dxa"/>
          </w:tcPr>
          <w:p w14:paraId="7BBF6110" w14:textId="149061A4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5" w:name="_Toc97882440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5"/>
          </w:p>
        </w:tc>
        <w:tc>
          <w:tcPr>
            <w:tcW w:w="2250" w:type="dxa"/>
          </w:tcPr>
          <w:p w14:paraId="653970E3" w14:textId="1C1F1A98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Normal</w:t>
            </w:r>
          </w:p>
        </w:tc>
      </w:tr>
      <w:tr w:rsidR="6BD6FF35" w14:paraId="5D4B981E" w14:textId="77777777" w:rsidTr="6BD6FF35">
        <w:tc>
          <w:tcPr>
            <w:tcW w:w="2250" w:type="dxa"/>
          </w:tcPr>
          <w:p w14:paraId="4278EC0E" w14:textId="23EF6A51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i/>
                <w:iCs/>
                <w:sz w:val="32"/>
                <w:szCs w:val="32"/>
              </w:rPr>
              <w:t>Untertitel</w:t>
            </w:r>
          </w:p>
        </w:tc>
        <w:tc>
          <w:tcPr>
            <w:tcW w:w="2250" w:type="dxa"/>
          </w:tcPr>
          <w:p w14:paraId="28AB7440" w14:textId="078DFE50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0.75em</w:t>
            </w:r>
          </w:p>
        </w:tc>
        <w:tc>
          <w:tcPr>
            <w:tcW w:w="2250" w:type="dxa"/>
          </w:tcPr>
          <w:p w14:paraId="7111FD69" w14:textId="1918FF2E" w:rsidR="6BD6FF35" w:rsidRDefault="6BD6FF35" w:rsidP="6BD6FF35">
            <w:pPr>
              <w:pStyle w:val="berschrift3"/>
              <w:spacing w:before="40" w:line="259" w:lineRule="auto"/>
              <w:outlineLvl w:val="2"/>
            </w:pPr>
            <w:bookmarkStart w:id="16" w:name="_Toc97882441"/>
            <w:r w:rsidRPr="6BD6FF35">
              <w:rPr>
                <w:rFonts w:ascii="Calibri Light" w:eastAsia="Calibri Light" w:hAnsi="Calibri Light" w:cs="Calibri Light"/>
                <w:bCs w:val="0"/>
                <w:color w:val="1F3763"/>
                <w:sz w:val="24"/>
                <w:szCs w:val="24"/>
                <w:lang w:val="de-CH"/>
              </w:rPr>
              <w:t>#000000</w:t>
            </w:r>
            <w:bookmarkEnd w:id="16"/>
          </w:p>
        </w:tc>
        <w:tc>
          <w:tcPr>
            <w:tcW w:w="2250" w:type="dxa"/>
          </w:tcPr>
          <w:p w14:paraId="48D5C08F" w14:textId="2D72D283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Kursiv</w:t>
            </w:r>
          </w:p>
        </w:tc>
      </w:tr>
    </w:tbl>
    <w:p w14:paraId="3BE4AEE8" w14:textId="1B6A5526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  <w:lang w:val="de-DE"/>
        </w:rPr>
      </w:pPr>
    </w:p>
    <w:p w14:paraId="1D89BB80" w14:textId="6C2C83C1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42CA64E6" w14:textId="6C1A109B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Symbole und Logo:</w:t>
      </w:r>
    </w:p>
    <w:p w14:paraId="5CD343D5" w14:textId="72A30261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6BD6FF35" w14:paraId="5D066F0A" w14:textId="77777777" w:rsidTr="6BD6FF35">
        <w:tc>
          <w:tcPr>
            <w:tcW w:w="4500" w:type="dxa"/>
          </w:tcPr>
          <w:p w14:paraId="6B8193FC" w14:textId="0AAA4C8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469EF151" wp14:editId="4573FD81">
                  <wp:extent cx="942975" cy="647700"/>
                  <wp:effectExtent l="0" t="0" r="0" b="0"/>
                  <wp:docPr id="935024535" name="Grafik 935024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05D9F20E" w14:textId="52DB9DEB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Navigationsleiste öffnen/schliessen</w:t>
            </w:r>
          </w:p>
        </w:tc>
      </w:tr>
      <w:tr w:rsidR="6BD6FF35" w14:paraId="1C7F2968" w14:textId="77777777" w:rsidTr="6BD6FF35">
        <w:tc>
          <w:tcPr>
            <w:tcW w:w="4500" w:type="dxa"/>
          </w:tcPr>
          <w:p w14:paraId="47E89D7E" w14:textId="05112D36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22"/>
                <w:szCs w:val="22"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611E762C" wp14:editId="4EF92B3E">
                  <wp:extent cx="2714625" cy="1514475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11B6A7D5" w14:textId="4AC0D93E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 xml:space="preserve">Logo und evtl. </w:t>
            </w: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favicon</w:t>
            </w:r>
            <w:proofErr w:type="spellEnd"/>
          </w:p>
        </w:tc>
      </w:tr>
    </w:tbl>
    <w:p w14:paraId="6411E800" w14:textId="6041411A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3E82291A" w14:textId="4A96BBBD" w:rsidR="00211BD8" w:rsidRDefault="00211BD8">
      <w:pPr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  <w:br w:type="page"/>
      </w:r>
    </w:p>
    <w:p w14:paraId="35EBB85F" w14:textId="67AE012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Farben:</w:t>
      </w:r>
    </w:p>
    <w:tbl>
      <w:tblPr>
        <w:tblStyle w:val="Tabellenraster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6BD6FF35" w14:paraId="2EB87634" w14:textId="77777777" w:rsidTr="6BD6FF35">
        <w:tc>
          <w:tcPr>
            <w:tcW w:w="3000" w:type="dxa"/>
          </w:tcPr>
          <w:p w14:paraId="5ADA6493" w14:textId="6A12AD9C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Farbe</w:t>
            </w:r>
          </w:p>
        </w:tc>
        <w:tc>
          <w:tcPr>
            <w:tcW w:w="3000" w:type="dxa"/>
          </w:tcPr>
          <w:p w14:paraId="375EE4EB" w14:textId="7C9B4FCA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Bezeichnung</w:t>
            </w:r>
          </w:p>
        </w:tc>
        <w:tc>
          <w:tcPr>
            <w:tcW w:w="3000" w:type="dxa"/>
          </w:tcPr>
          <w:p w14:paraId="17C80F1F" w14:textId="14A7F49C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Verwendung</w:t>
            </w:r>
          </w:p>
        </w:tc>
      </w:tr>
      <w:tr w:rsidR="6BD6FF35" w14:paraId="6A9B16F9" w14:textId="77777777" w:rsidTr="6BD6FF35">
        <w:tc>
          <w:tcPr>
            <w:tcW w:w="3000" w:type="dxa"/>
          </w:tcPr>
          <w:p w14:paraId="5945976A" w14:textId="50BA2495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#009933</w:t>
            </w:r>
          </w:p>
        </w:tc>
        <w:tc>
          <w:tcPr>
            <w:tcW w:w="3000" w:type="dxa"/>
          </w:tcPr>
          <w:p w14:paraId="7C79331E" w14:textId="36BEA813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Dunkleres Grün</w:t>
            </w:r>
          </w:p>
        </w:tc>
        <w:tc>
          <w:tcPr>
            <w:tcW w:w="3000" w:type="dxa"/>
          </w:tcPr>
          <w:p w14:paraId="71446EA2" w14:textId="7E1CF2B0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Navigationsknöpfe und Filterdropdown</w:t>
            </w:r>
          </w:p>
        </w:tc>
      </w:tr>
      <w:tr w:rsidR="6BD6FF35" w14:paraId="66A76145" w14:textId="77777777" w:rsidTr="6BD6FF35">
        <w:tc>
          <w:tcPr>
            <w:tcW w:w="3000" w:type="dxa"/>
          </w:tcPr>
          <w:p w14:paraId="10AB7D12" w14:textId="68DBB799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#000000</w:t>
            </w:r>
          </w:p>
        </w:tc>
        <w:tc>
          <w:tcPr>
            <w:tcW w:w="3000" w:type="dxa"/>
          </w:tcPr>
          <w:p w14:paraId="2AA0BCE6" w14:textId="57EFCD04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Schwarz</w:t>
            </w:r>
          </w:p>
        </w:tc>
        <w:tc>
          <w:tcPr>
            <w:tcW w:w="3000" w:type="dxa"/>
          </w:tcPr>
          <w:p w14:paraId="4C83BA8D" w14:textId="3B88433D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Hintergrund von Navigationsleiste,</w:t>
            </w:r>
          </w:p>
          <w:p w14:paraId="1AFDA8BA" w14:textId="384D8BD2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Textfarbe</w:t>
            </w:r>
          </w:p>
        </w:tc>
      </w:tr>
      <w:tr w:rsidR="6BD6FF35" w14:paraId="299E7B4B" w14:textId="77777777" w:rsidTr="6BD6FF35">
        <w:tc>
          <w:tcPr>
            <w:tcW w:w="3000" w:type="dxa"/>
          </w:tcPr>
          <w:p w14:paraId="0603589A" w14:textId="1D2ACB92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#FF0ED</w:t>
            </w:r>
          </w:p>
        </w:tc>
        <w:tc>
          <w:tcPr>
            <w:tcW w:w="3000" w:type="dxa"/>
          </w:tcPr>
          <w:p w14:paraId="3F798D06" w14:textId="0E4B02A7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proofErr w:type="spellStart"/>
            <w:r w:rsidRPr="6BD6FF35">
              <w:rPr>
                <w:rFonts w:ascii="Calibri" w:eastAsia="Calibri" w:hAnsi="Calibri" w:cs="Calibri"/>
                <w:sz w:val="32"/>
                <w:szCs w:val="32"/>
              </w:rPr>
              <w:t>Crémeweiss</w:t>
            </w:r>
            <w:proofErr w:type="spellEnd"/>
          </w:p>
        </w:tc>
        <w:tc>
          <w:tcPr>
            <w:tcW w:w="3000" w:type="dxa"/>
          </w:tcPr>
          <w:p w14:paraId="7C610F34" w14:textId="75C8C776" w:rsidR="6BD6FF35" w:rsidRDefault="6BD6FF35" w:rsidP="6BD6FF35">
            <w:pPr>
              <w:spacing w:line="259" w:lineRule="auto"/>
              <w:rPr>
                <w:rFonts w:ascii="Calibri" w:eastAsia="Calibri" w:hAnsi="Calibri" w:cs="Calibri"/>
                <w:sz w:val="32"/>
                <w:szCs w:val="32"/>
                <w:lang w:val="de-DE"/>
              </w:rPr>
            </w:pPr>
            <w:r w:rsidRPr="6BD6FF35">
              <w:rPr>
                <w:rFonts w:ascii="Calibri" w:eastAsia="Calibri" w:hAnsi="Calibri" w:cs="Calibri"/>
                <w:sz w:val="32"/>
                <w:szCs w:val="32"/>
              </w:rPr>
              <w:t>Hintergrund</w:t>
            </w:r>
          </w:p>
        </w:tc>
      </w:tr>
    </w:tbl>
    <w:p w14:paraId="1DE6E373" w14:textId="693EF9EB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Cs w:val="22"/>
          <w:lang w:val="de-DE"/>
        </w:rPr>
      </w:pPr>
    </w:p>
    <w:p w14:paraId="2E8B2651" w14:textId="76AC58A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Steuerelemente:</w:t>
      </w:r>
    </w:p>
    <w:p w14:paraId="19F2A81B" w14:textId="75DF1B9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6"/>
          <w:szCs w:val="36"/>
        </w:rPr>
        <w:t>Navigationsicon:</w:t>
      </w:r>
    </w:p>
    <w:p w14:paraId="0834AD7E" w14:textId="77E6BFA3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Soll beim Draufdrücken eine Animation ausführen und die ganze navigationsleiste öffnen/schliessen.</w:t>
      </w:r>
    </w:p>
    <w:p w14:paraId="56F426A8" w14:textId="24180185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6"/>
          <w:szCs w:val="36"/>
        </w:rPr>
        <w:t>Texteingabe:</w:t>
      </w:r>
    </w:p>
    <w:p w14:paraId="757F0C39" w14:textId="30FD1BE8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Die Texteingaben sind mit einem Label verbunden</w:t>
      </w:r>
    </w:p>
    <w:p w14:paraId="0D09529D" w14:textId="221209FC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5CC823D9" w14:textId="6624E86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6"/>
          <w:szCs w:val="36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6"/>
          <w:szCs w:val="36"/>
        </w:rPr>
        <w:t>Navigationsknöpfe:</w:t>
      </w:r>
    </w:p>
    <w:p w14:paraId="4FFA7302" w14:textId="62A3F1A4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Sollen ein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Hovereffekt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haben, indem es beim </w:t>
      </w:r>
      <w:proofErr w:type="spellStart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>hovern</w:t>
      </w:r>
      <w:proofErr w:type="spellEnd"/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die Farbe sich ändert in ein helleres Grün.</w:t>
      </w:r>
    </w:p>
    <w:p w14:paraId="398E79BF" w14:textId="3FE41CAF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</w:p>
    <w:p w14:paraId="59B74B4D" w14:textId="3CD2C492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40"/>
          <w:szCs w:val="40"/>
          <w:lang w:val="de-DE"/>
        </w:rPr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Sounds:</w:t>
      </w:r>
    </w:p>
    <w:p w14:paraId="74510E1F" w14:textId="6DD34FBE" w:rsidR="6BD6FF35" w:rsidRDefault="6BD6FF35" w:rsidP="6BD6FF35">
      <w:pPr>
        <w:spacing w:after="160" w:line="259" w:lineRule="auto"/>
        <w:rPr>
          <w:rFonts w:ascii="Calibri" w:eastAsia="Calibri" w:hAnsi="Calibri" w:cs="Calibri"/>
          <w:color w:val="000000" w:themeColor="text1"/>
          <w:sz w:val="32"/>
          <w:szCs w:val="32"/>
          <w:lang w:val="de-DE"/>
        </w:rPr>
      </w:pPr>
      <w:r w:rsidRPr="6BD6FF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Beim Posten eines neuen Beitrages wird ein bestätigungston abgegeben sowie beim Abbrechen eines neuen Beitrages. </w:t>
      </w:r>
    </w:p>
    <w:p w14:paraId="5B36E57C" w14:textId="77777777" w:rsidR="00211BD8" w:rsidRDefault="00211BD8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br w:type="page"/>
      </w:r>
    </w:p>
    <w:p w14:paraId="354BCE37" w14:textId="196F3AFE" w:rsidR="6BD6FF35" w:rsidRDefault="6BD6FF35" w:rsidP="6BD6FF35">
      <w:pPr>
        <w:spacing w:after="160" w:line="259" w:lineRule="auto"/>
      </w:pPr>
      <w:r w:rsidRPr="6BD6FF35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Sonstiges:</w:t>
      </w:r>
    </w:p>
    <w:p w14:paraId="1D33ADB7" w14:textId="0225971D" w:rsidR="6BD6FF35" w:rsidRDefault="6BD6FF35" w:rsidP="6BD6FF35">
      <w:pPr>
        <w:spacing w:after="160" w:line="259" w:lineRule="auto"/>
      </w:pPr>
      <w:r>
        <w:rPr>
          <w:noProof/>
          <w:lang w:val="de-DE"/>
        </w:rPr>
        <w:drawing>
          <wp:inline distT="0" distB="0" distL="0" distR="0" wp14:anchorId="2D6DE6EC" wp14:editId="5B04868B">
            <wp:extent cx="4572000" cy="3371850"/>
            <wp:effectExtent l="0" t="0" r="0" b="0"/>
            <wp:docPr id="483691140" name="Grafik 48369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7BD29E" w14:textId="0D0922EB" w:rsidR="6BD6FF35" w:rsidRDefault="6BD6FF35" w:rsidP="6BD6FF35"/>
    <w:p w14:paraId="73A12A96" w14:textId="446207E6" w:rsidR="00211BD8" w:rsidRDefault="00211BD8">
      <w:r>
        <w:br w:type="page"/>
      </w:r>
    </w:p>
    <w:p w14:paraId="28036894" w14:textId="7215AB85" w:rsidR="6BD6FF35" w:rsidRDefault="6BD6FF35" w:rsidP="6BD6FF35">
      <w:pPr>
        <w:pStyle w:val="berschrift2"/>
      </w:pPr>
      <w:bookmarkStart w:id="17" w:name="_Toc97882442"/>
      <w:r>
        <w:lastRenderedPageBreak/>
        <w:t>Storyboard:</w:t>
      </w:r>
      <w:bookmarkEnd w:id="17"/>
    </w:p>
    <w:p w14:paraId="213D9D05" w14:textId="43B05DEF" w:rsidR="00100B4F" w:rsidRDefault="6BD6FF35" w:rsidP="70257AEB">
      <w:r>
        <w:rPr>
          <w:noProof/>
          <w:lang w:val="de-DE"/>
        </w:rPr>
        <w:drawing>
          <wp:inline distT="0" distB="0" distL="0" distR="0" wp14:anchorId="3D56341B" wp14:editId="46EE8AB7">
            <wp:extent cx="3276600" cy="4572000"/>
            <wp:effectExtent l="0" t="0" r="0" b="0"/>
            <wp:docPr id="1887764837" name="Grafik 188776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6B5" w14:textId="661A446E" w:rsidR="00100B4F" w:rsidRDefault="00100B4F" w:rsidP="70257AEB"/>
    <w:p w14:paraId="160EFE15" w14:textId="2152A20B" w:rsidR="000E7571" w:rsidRDefault="000E7571" w:rsidP="01D6D51A">
      <w:pPr>
        <w:keepNext/>
      </w:pPr>
    </w:p>
    <w:p w14:paraId="4872911D" w14:textId="4683738A" w:rsidR="000E7571" w:rsidRDefault="000E7571" w:rsidP="70257AEB"/>
    <w:p w14:paraId="261F9A0A" w14:textId="340F3E60" w:rsidR="000E7571" w:rsidRDefault="000E7571" w:rsidP="70257AEB">
      <w:pPr>
        <w:rPr>
          <w:b/>
          <w:bCs/>
          <w:kern w:val="28"/>
        </w:rPr>
      </w:pPr>
      <w:r w:rsidRPr="70257AEB">
        <w:t xml:space="preserve"> </w:t>
      </w:r>
      <w:r w:rsidRPr="70257AEB">
        <w:br w:type="page"/>
      </w:r>
    </w:p>
    <w:p w14:paraId="39EB8B1C" w14:textId="7AA38E98" w:rsidR="005A302B" w:rsidRDefault="00B055BB" w:rsidP="70257AEB">
      <w:pPr>
        <w:pStyle w:val="berschrift1"/>
        <w:rPr>
          <w:lang w:val="de-CH"/>
        </w:rPr>
      </w:pPr>
      <w:bookmarkStart w:id="18" w:name="_Toc97882443"/>
      <w:proofErr w:type="spellStart"/>
      <w:r w:rsidRPr="6BD6FF35">
        <w:rPr>
          <w:lang w:val="de-CH"/>
        </w:rPr>
        <w:lastRenderedPageBreak/>
        <w:t>Testing</w:t>
      </w:r>
      <w:bookmarkEnd w:id="18"/>
      <w:proofErr w:type="spellEnd"/>
    </w:p>
    <w:p w14:paraId="18A464A1" w14:textId="75B52CAE" w:rsidR="00B055BB" w:rsidRDefault="00B055BB" w:rsidP="70257AEB"/>
    <w:p w14:paraId="42801841" w14:textId="1816F105" w:rsidR="00B055BB" w:rsidRDefault="00E34EAB" w:rsidP="6BD6FF35">
      <w:pPr>
        <w:pStyle w:val="berschrift2"/>
        <w:rPr>
          <w:lang w:val="de-CH"/>
        </w:rPr>
      </w:pPr>
      <w:bookmarkStart w:id="19" w:name="_Toc97882444"/>
      <w:r w:rsidRPr="6BD6FF35">
        <w:rPr>
          <w:lang w:val="de-CH"/>
        </w:rPr>
        <w:t>Testplan</w:t>
      </w:r>
      <w:bookmarkEnd w:id="19"/>
    </w:p>
    <w:p w14:paraId="2A6BB561" w14:textId="011A1146" w:rsidR="00B055BB" w:rsidRDefault="00B055BB" w:rsidP="70257AEB"/>
    <w:p w14:paraId="60156566" w14:textId="1C88DBB7" w:rsidR="00B055BB" w:rsidRPr="00B055BB" w:rsidRDefault="00B055BB" w:rsidP="00B055B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 w:rsidRPr="70257AEB">
        <w:t>Auf welchem Betriebssystem wird getestet?</w:t>
      </w:r>
    </w:p>
    <w:p w14:paraId="40A2637C" w14:textId="0D9DBAC7" w:rsidR="39B68E9A" w:rsidRDefault="39B68E9A" w:rsidP="70257AEB">
      <w:r w:rsidRPr="01D6D51A">
        <w:t>Windows</w:t>
      </w:r>
    </w:p>
    <w:p w14:paraId="312332DA" w14:textId="2FA3B257" w:rsidR="02D51167" w:rsidRDefault="02D51167" w:rsidP="70257AEB">
      <w:pPr>
        <w:rPr>
          <w:highlight w:val="yellow"/>
        </w:rPr>
      </w:pPr>
    </w:p>
    <w:p w14:paraId="4961B45A" w14:textId="76E253BE" w:rsidR="00B055BB" w:rsidRPr="00B055BB" w:rsidRDefault="00B055BB" w:rsidP="00B055B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>
        <w:t xml:space="preserve">Mit welchen </w:t>
      </w:r>
      <w:r w:rsidR="3A6349A8">
        <w:t>Programmen</w:t>
      </w:r>
      <w:r>
        <w:t xml:space="preserve"> wird getestet?</w:t>
      </w:r>
    </w:p>
    <w:p w14:paraId="2E47DE4A" w14:textId="5EE1CB9B" w:rsidR="6BD6FF35" w:rsidRDefault="6BD6FF35" w:rsidP="6BD6FF35">
      <w:pPr>
        <w:rPr>
          <w:color w:val="202122"/>
          <w:sz w:val="21"/>
          <w:szCs w:val="21"/>
        </w:rPr>
      </w:pPr>
      <w:r w:rsidRPr="6BD6FF35">
        <w:t xml:space="preserve">Webbrowsern: Firefox, Chrome, Opera, </w:t>
      </w:r>
      <w:r w:rsidRPr="6BD6FF35">
        <w:rPr>
          <w:rFonts w:eastAsia="Arial" w:cs="Arial"/>
          <w:color w:val="202122"/>
          <w:sz w:val="21"/>
          <w:szCs w:val="21"/>
        </w:rPr>
        <w:t>Hyperlink</w:t>
      </w:r>
    </w:p>
    <w:p w14:paraId="6288E5A0" w14:textId="2628D91C" w:rsidR="6BD6FF35" w:rsidRDefault="6BD6FF35" w:rsidP="6BD6FF35"/>
    <w:p w14:paraId="567027E0" w14:textId="24822E43" w:rsidR="00B055BB" w:rsidRPr="00B055BB" w:rsidRDefault="00B055BB" w:rsidP="00B055B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 w:rsidRPr="70257AEB">
        <w:t>Auf welchen Geräten wird getestet (technische Angaben)?</w:t>
      </w:r>
    </w:p>
    <w:p w14:paraId="56D83E18" w14:textId="2698E68F" w:rsidR="254AC07E" w:rsidRDefault="254AC07E" w:rsidP="70257AEB"/>
    <w:p w14:paraId="0C99BD5F" w14:textId="65CF668F" w:rsidR="5AF682C8" w:rsidRDefault="6BD6FF35" w:rsidP="6BD6FF35">
      <w:r>
        <w:t>PC</w:t>
      </w:r>
    </w:p>
    <w:p w14:paraId="304A1C4C" w14:textId="241F2F60" w:rsidR="00E34EAB" w:rsidRPr="004D7EB5" w:rsidRDefault="00E34EAB" w:rsidP="00E34EAB">
      <w:pPr>
        <w:pStyle w:val="Listenabsatz"/>
        <w:numPr>
          <w:ilvl w:val="0"/>
          <w:numId w:val="31"/>
        </w:numPr>
        <w:rPr>
          <w:highlight w:val="yellow"/>
          <w:lang w:val="de-DE"/>
        </w:rPr>
      </w:pPr>
      <w:r w:rsidRPr="01D6D51A">
        <w:t>Welche Hilfsmittel und Werkzeuge werden zum Testen benötigt?</w:t>
      </w:r>
    </w:p>
    <w:p w14:paraId="59FB59A6" w14:textId="26054559" w:rsidR="01D6D51A" w:rsidRDefault="01D6D51A" w:rsidP="01D6D51A"/>
    <w:p w14:paraId="162E618F" w14:textId="0FDB2C53" w:rsidR="02D51167" w:rsidRDefault="6BD6FF35" w:rsidP="70257AEB">
      <w:proofErr w:type="spellStart"/>
      <w:r>
        <w:t>Xampp</w:t>
      </w:r>
      <w:proofErr w:type="spellEnd"/>
      <w:r>
        <w:t>,</w:t>
      </w:r>
    </w:p>
    <w:p w14:paraId="380D67AB" w14:textId="1B281FE5" w:rsidR="00E34EAB" w:rsidRPr="00E34EAB" w:rsidRDefault="00E34EAB" w:rsidP="00E34EAB">
      <w:pPr>
        <w:pStyle w:val="Listenabsatz"/>
        <w:numPr>
          <w:ilvl w:val="0"/>
          <w:numId w:val="31"/>
        </w:numPr>
        <w:rPr>
          <w:lang w:val="de-DE"/>
        </w:rPr>
      </w:pPr>
      <w:r w:rsidRPr="70257AEB">
        <w:t>Welche Testdaten werden verwendet?</w:t>
      </w:r>
    </w:p>
    <w:p w14:paraId="3CCA6C13" w14:textId="24DFDEF4" w:rsidR="02D51167" w:rsidRDefault="02D51167" w:rsidP="70257AEB"/>
    <w:p w14:paraId="7C7762CB" w14:textId="3807858F" w:rsidR="01D6D51A" w:rsidRDefault="6BD6FF35" w:rsidP="01D6D51A">
      <w:r>
        <w:t>Eigene</w:t>
      </w:r>
    </w:p>
    <w:p w14:paraId="0AB0CE52" w14:textId="77777777" w:rsidR="00B055BB" w:rsidRDefault="00B055BB" w:rsidP="70257AEB"/>
    <w:p w14:paraId="61C85356" w14:textId="3BBE7206" w:rsidR="00B055BB" w:rsidRPr="00B055BB" w:rsidRDefault="00B055BB" w:rsidP="6BD6FF35">
      <w:pPr>
        <w:pStyle w:val="berschrift2"/>
        <w:rPr>
          <w:lang w:val="de-CH"/>
        </w:rPr>
      </w:pPr>
      <w:bookmarkStart w:id="20" w:name="_Toc97882445"/>
      <w:r w:rsidRPr="6BD6FF35">
        <w:rPr>
          <w:lang w:val="de-CH"/>
        </w:rPr>
        <w:t>Testfälle</w:t>
      </w:r>
      <w:bookmarkEnd w:id="20"/>
    </w:p>
    <w:p w14:paraId="5D3417F8" w14:textId="2164CBA7" w:rsidR="008F68BF" w:rsidRDefault="008F68BF" w:rsidP="70257AEB"/>
    <w:p w14:paraId="32E58ECD" w14:textId="13481AA6" w:rsidR="00D04D0D" w:rsidRDefault="00D04D0D" w:rsidP="70257AEB">
      <w:r w:rsidRPr="70257AEB">
        <w:t>Beschreiben Sie für jede Use</w:t>
      </w:r>
      <w:r w:rsidR="002D7B98" w:rsidRPr="70257AEB">
        <w:t>r Story</w:t>
      </w:r>
      <w:r w:rsidRPr="70257AEB">
        <w:t xml:space="preserve"> einen Testfall, der die Ergebnisse eines </w:t>
      </w:r>
      <w:proofErr w:type="spellStart"/>
      <w:r w:rsidRPr="70257AEB">
        <w:t>Use</w:t>
      </w:r>
      <w:proofErr w:type="spellEnd"/>
      <w:r w:rsidRPr="70257AEB">
        <w:t xml:space="preserve"> Cases testet. Entscheiden Sie, ob weitere Testfälle für die Ausnahmen eines </w:t>
      </w:r>
      <w:proofErr w:type="spellStart"/>
      <w:r w:rsidRPr="70257AEB">
        <w:t>Use</w:t>
      </w:r>
      <w:proofErr w:type="spellEnd"/>
      <w:r w:rsidRPr="70257AEB">
        <w:t xml:space="preserve"> Cases erforderlich sind.</w:t>
      </w:r>
    </w:p>
    <w:p w14:paraId="50007EC7" w14:textId="77777777" w:rsidR="005B7DAC" w:rsidRDefault="005B7DAC" w:rsidP="70257AEB"/>
    <w:p w14:paraId="50C83C00" w14:textId="1FC645E8" w:rsidR="00D04D0D" w:rsidRPr="005B7DAC" w:rsidRDefault="005B7DAC" w:rsidP="70257AEB">
      <w:pPr>
        <w:spacing w:after="120"/>
        <w:rPr>
          <w:b/>
          <w:bCs/>
        </w:rPr>
      </w:pPr>
      <w:r w:rsidRPr="70257AEB">
        <w:rPr>
          <w:b/>
          <w:bCs/>
        </w:rPr>
        <w:t xml:space="preserve">Testfall </w:t>
      </w:r>
      <w:r w:rsidR="002D7B98" w:rsidRPr="70257AEB">
        <w:rPr>
          <w:b/>
          <w:bCs/>
        </w:rPr>
        <w:t>US-</w:t>
      </w:r>
      <w:r w:rsidRPr="70257AEB">
        <w:rPr>
          <w:b/>
          <w:bCs/>
        </w:rPr>
        <w:t>1 Titel des Testfalles</w:t>
      </w:r>
    </w:p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699"/>
        <w:gridCol w:w="4253"/>
        <w:gridCol w:w="4387"/>
      </w:tblGrid>
      <w:tr w:rsidR="005B7DAC" w:rsidRPr="00697501" w14:paraId="235BA37B" w14:textId="5CDEDC1E" w:rsidTr="70257AEB">
        <w:trPr>
          <w:trHeight w:val="598"/>
        </w:trPr>
        <w:tc>
          <w:tcPr>
            <w:tcW w:w="699" w:type="dxa"/>
            <w:shd w:val="clear" w:color="auto" w:fill="FFFFFF" w:themeFill="background1"/>
          </w:tcPr>
          <w:p w14:paraId="776E3374" w14:textId="4F42A6EF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Nr.</w:t>
            </w:r>
          </w:p>
        </w:tc>
        <w:tc>
          <w:tcPr>
            <w:tcW w:w="4253" w:type="dxa"/>
          </w:tcPr>
          <w:p w14:paraId="59B8D8A2" w14:textId="590DDD9D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Aktion</w:t>
            </w:r>
          </w:p>
        </w:tc>
        <w:tc>
          <w:tcPr>
            <w:tcW w:w="4387" w:type="dxa"/>
          </w:tcPr>
          <w:p w14:paraId="6CAF56CB" w14:textId="2CBB9BC9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  <w:color w:val="000000" w:themeColor="text1"/>
              </w:rPr>
              <w:t>Erwartetes Ergebnis</w:t>
            </w:r>
          </w:p>
        </w:tc>
      </w:tr>
      <w:tr w:rsidR="005B7DAC" w:rsidRPr="00697501" w14:paraId="17119C42" w14:textId="1DA1992B" w:rsidTr="70257AEB">
        <w:trPr>
          <w:trHeight w:val="862"/>
        </w:trPr>
        <w:tc>
          <w:tcPr>
            <w:tcW w:w="699" w:type="dxa"/>
            <w:shd w:val="clear" w:color="auto" w:fill="FFFFFF" w:themeFill="background1"/>
          </w:tcPr>
          <w:p w14:paraId="0D9B7D5A" w14:textId="077D161D" w:rsidR="005B7DAC" w:rsidRPr="003F4AD4" w:rsidRDefault="00B055BB" w:rsidP="70257AEB">
            <w:pPr>
              <w:spacing w:after="120"/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</w:t>
            </w:r>
            <w:r w:rsidR="005B7DAC" w:rsidRPr="70257AEB">
              <w:rPr>
                <w:rFonts w:cs="Arial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4253" w:type="dxa"/>
          </w:tcPr>
          <w:p w14:paraId="2124AD1B" w14:textId="0AF21B3A" w:rsidR="0042054A" w:rsidRPr="0042054A" w:rsidRDefault="005B7DAC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Beschreiben Sie die</w:t>
            </w:r>
            <w:r w:rsidR="48BEBBA0"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 xml:space="preserve"> erste</w:t>
            </w: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 xml:space="preserve"> Aktion, die der Benutzer ausführen muss.</w:t>
            </w:r>
          </w:p>
        </w:tc>
        <w:tc>
          <w:tcPr>
            <w:tcW w:w="4387" w:type="dxa"/>
          </w:tcPr>
          <w:p w14:paraId="5B7DBDFE" w14:textId="3FA121C8" w:rsidR="005B7DAC" w:rsidRPr="009438C3" w:rsidRDefault="005B7DAC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Beschreiben sie das erwartete Ergebnis</w:t>
            </w:r>
          </w:p>
        </w:tc>
      </w:tr>
      <w:tr w:rsidR="005B7DAC" w:rsidRPr="00697501" w14:paraId="6EE397DA" w14:textId="01EE9C08" w:rsidTr="70257AEB">
        <w:trPr>
          <w:trHeight w:val="840"/>
        </w:trPr>
        <w:tc>
          <w:tcPr>
            <w:tcW w:w="699" w:type="dxa"/>
            <w:shd w:val="clear" w:color="auto" w:fill="FFFFFF" w:themeFill="background1"/>
          </w:tcPr>
          <w:p w14:paraId="19A45357" w14:textId="1AF9B818" w:rsidR="005B7DAC" w:rsidRPr="003F4AD4" w:rsidRDefault="00B055BB" w:rsidP="70257AEB">
            <w:pPr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</w:t>
            </w:r>
            <w:r w:rsidR="005B7DAC" w:rsidRPr="70257AEB">
              <w:rPr>
                <w:rFonts w:cs="Arial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253" w:type="dxa"/>
          </w:tcPr>
          <w:p w14:paraId="2775D7C6" w14:textId="706F6E56" w:rsidR="005B7DAC" w:rsidRPr="005B7DAC" w:rsidRDefault="48BEBBA0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Beschreiben Sie die zweite Aktion, die der Benutzer ausführen muss.</w:t>
            </w:r>
          </w:p>
        </w:tc>
        <w:tc>
          <w:tcPr>
            <w:tcW w:w="4387" w:type="dxa"/>
          </w:tcPr>
          <w:p w14:paraId="39E4A1D1" w14:textId="0B56A010" w:rsidR="005B7DAC" w:rsidRPr="005B7DAC" w:rsidRDefault="509C5656" w:rsidP="70257AEB">
            <w:pPr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</w:rPr>
              <w:t>Beschreiben sie das erwartete Ergebnis</w:t>
            </w:r>
          </w:p>
        </w:tc>
      </w:tr>
      <w:tr w:rsidR="005B7DAC" w:rsidRPr="00697501" w14:paraId="0C21DF31" w14:textId="1320B0A3" w:rsidTr="70257AEB">
        <w:trPr>
          <w:trHeight w:val="840"/>
        </w:trPr>
        <w:tc>
          <w:tcPr>
            <w:tcW w:w="699" w:type="dxa"/>
            <w:shd w:val="clear" w:color="auto" w:fill="FFFFFF" w:themeFill="background1"/>
          </w:tcPr>
          <w:p w14:paraId="2C4566A1" w14:textId="3064CA7D" w:rsidR="005B7DAC" w:rsidRDefault="00B055BB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T-</w:t>
            </w:r>
            <w:r w:rsidR="005B7DAC" w:rsidRPr="70257AEB">
              <w:rPr>
                <w:rFonts w:cs="Arial"/>
                <w:b/>
                <w:bCs/>
              </w:rPr>
              <w:t>3</w:t>
            </w:r>
          </w:p>
        </w:tc>
        <w:tc>
          <w:tcPr>
            <w:tcW w:w="4253" w:type="dxa"/>
          </w:tcPr>
          <w:p w14:paraId="7D7EFFA2" w14:textId="6E04E7DA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  <w:tc>
          <w:tcPr>
            <w:tcW w:w="4387" w:type="dxa"/>
          </w:tcPr>
          <w:p w14:paraId="6825224C" w14:textId="77777777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</w:tr>
      <w:tr w:rsidR="005B7DAC" w:rsidRPr="00697501" w14:paraId="2F7DB545" w14:textId="73A1A994" w:rsidTr="70257AEB">
        <w:trPr>
          <w:trHeight w:val="840"/>
        </w:trPr>
        <w:tc>
          <w:tcPr>
            <w:tcW w:w="699" w:type="dxa"/>
            <w:shd w:val="clear" w:color="auto" w:fill="FFFFFF" w:themeFill="background1"/>
          </w:tcPr>
          <w:p w14:paraId="0A7C1FAA" w14:textId="4396280F" w:rsidR="005B7DAC" w:rsidRDefault="00B055BB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T-</w:t>
            </w:r>
            <w:r w:rsidR="005B7DAC" w:rsidRPr="70257AEB">
              <w:rPr>
                <w:rFonts w:cs="Arial"/>
                <w:b/>
                <w:bCs/>
              </w:rPr>
              <w:t>4</w:t>
            </w:r>
          </w:p>
        </w:tc>
        <w:tc>
          <w:tcPr>
            <w:tcW w:w="4253" w:type="dxa"/>
          </w:tcPr>
          <w:p w14:paraId="0B6EAA08" w14:textId="4D3F8E3B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  <w:tc>
          <w:tcPr>
            <w:tcW w:w="4387" w:type="dxa"/>
          </w:tcPr>
          <w:p w14:paraId="1BF38928" w14:textId="77777777" w:rsidR="005B7DAC" w:rsidRPr="005B7DAC" w:rsidRDefault="005B7DAC" w:rsidP="70257AEB">
            <w:pPr>
              <w:rPr>
                <w:rFonts w:cs="Arial"/>
                <w:b/>
                <w:bCs/>
                <w:color w:val="000000" w:themeColor="text1"/>
              </w:rPr>
            </w:pPr>
          </w:p>
        </w:tc>
      </w:tr>
    </w:tbl>
    <w:p w14:paraId="5B6EA7D6" w14:textId="3707A1E8" w:rsidR="00D04D0D" w:rsidRDefault="00BD469E" w:rsidP="70257AEB">
      <w:pPr>
        <w:pStyle w:val="Beschriftung"/>
      </w:pPr>
      <w:bookmarkStart w:id="21" w:name="_Toc33003841"/>
      <w:r w:rsidRPr="70257AEB">
        <w:t xml:space="preserve">Tabelle </w:t>
      </w:r>
      <w:r>
        <w:fldChar w:fldCharType="begin"/>
      </w:r>
      <w:r>
        <w:instrText>SEQ Tabelle \* ARABIC</w:instrText>
      </w:r>
      <w:r>
        <w:fldChar w:fldCharType="separate"/>
      </w:r>
      <w:r w:rsidR="00AC5451" w:rsidRPr="70257AEB">
        <w:rPr>
          <w:noProof/>
        </w:rPr>
        <w:t>3</w:t>
      </w:r>
      <w:r>
        <w:fldChar w:fldCharType="end"/>
      </w:r>
      <w:r w:rsidRPr="70257AEB">
        <w:t xml:space="preserve"> </w:t>
      </w:r>
      <w:r w:rsidR="007608D9" w:rsidRPr="70257AEB">
        <w:t xml:space="preserve">Testfall </w:t>
      </w:r>
      <w:r w:rsidR="002D7B98" w:rsidRPr="70257AEB">
        <w:t>US-</w:t>
      </w:r>
      <w:r w:rsidRPr="70257AEB">
        <w:t>1 Titel</w:t>
      </w:r>
      <w:bookmarkEnd w:id="21"/>
    </w:p>
    <w:p w14:paraId="73A7345C" w14:textId="77777777" w:rsidR="00B055BB" w:rsidRPr="00B055BB" w:rsidRDefault="00B055BB" w:rsidP="6BD6FF35">
      <w:pPr>
        <w:pStyle w:val="berschrift2"/>
        <w:rPr>
          <w:lang w:val="de-CH"/>
        </w:rPr>
      </w:pPr>
      <w:bookmarkStart w:id="22" w:name="_Toc97882446"/>
      <w:r w:rsidRPr="6BD6FF35">
        <w:rPr>
          <w:lang w:val="de-CH"/>
        </w:rPr>
        <w:t>Testprotokoll</w:t>
      </w:r>
      <w:bookmarkEnd w:id="22"/>
    </w:p>
    <w:p w14:paraId="750EF6BC" w14:textId="77777777" w:rsidR="00B055BB" w:rsidRPr="00B055BB" w:rsidRDefault="00B055BB" w:rsidP="70257AEB"/>
    <w:p w14:paraId="0E0056B9" w14:textId="77777777" w:rsidR="00B055BB" w:rsidRDefault="00B055BB" w:rsidP="70257AEB">
      <w:r w:rsidRPr="70257AEB">
        <w:t>Für jede Durchführung braucht es ein Testprotokoll.</w:t>
      </w:r>
    </w:p>
    <w:p w14:paraId="3E0BBADE" w14:textId="77777777" w:rsidR="00B055BB" w:rsidRPr="000437FA" w:rsidRDefault="00B055BB" w:rsidP="70257AEB"/>
    <w:p w14:paraId="630CB14F" w14:textId="77777777" w:rsidR="00B055BB" w:rsidRDefault="00B055BB" w:rsidP="70257AEB">
      <w:r w:rsidRPr="70257AEB">
        <w:t>Name des Testers:</w:t>
      </w:r>
    </w:p>
    <w:p w14:paraId="78FB1BA8" w14:textId="7CD003B9" w:rsidR="00B055BB" w:rsidRDefault="00B055BB" w:rsidP="70257AEB">
      <w:r w:rsidRPr="70257AEB">
        <w:t>Datum und Uhrzeit:</w:t>
      </w:r>
    </w:p>
    <w:p w14:paraId="532BCBB0" w14:textId="4B665580" w:rsidR="00211BD8" w:rsidRDefault="00211BD8">
      <w:r>
        <w:br w:type="page"/>
      </w:r>
    </w:p>
    <w:p w14:paraId="2FEAE824" w14:textId="77777777" w:rsidR="00B055BB" w:rsidRDefault="00B055BB" w:rsidP="70257AEB"/>
    <w:tbl>
      <w:tblPr>
        <w:tblStyle w:val="Tabellenraster"/>
        <w:tblW w:w="0" w:type="auto"/>
        <w:tblInd w:w="5" w:type="dxa"/>
        <w:tblLook w:val="04A0" w:firstRow="1" w:lastRow="0" w:firstColumn="1" w:lastColumn="0" w:noHBand="0" w:noVBand="1"/>
      </w:tblPr>
      <w:tblGrid>
        <w:gridCol w:w="987"/>
        <w:gridCol w:w="4103"/>
        <w:gridCol w:w="4249"/>
      </w:tblGrid>
      <w:tr w:rsidR="00B055BB" w:rsidRPr="00697501" w14:paraId="0CE168C6" w14:textId="77777777" w:rsidTr="70257AEB">
        <w:trPr>
          <w:trHeight w:val="598"/>
        </w:trPr>
        <w:tc>
          <w:tcPr>
            <w:tcW w:w="987" w:type="dxa"/>
            <w:shd w:val="clear" w:color="auto" w:fill="FFFFFF" w:themeFill="background1"/>
          </w:tcPr>
          <w:p w14:paraId="139D98E1" w14:textId="20C90827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Testfall (Nr.)</w:t>
            </w:r>
          </w:p>
        </w:tc>
        <w:tc>
          <w:tcPr>
            <w:tcW w:w="4103" w:type="dxa"/>
          </w:tcPr>
          <w:p w14:paraId="1FFEB32D" w14:textId="163AB707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Erfolgreich</w:t>
            </w:r>
          </w:p>
        </w:tc>
        <w:tc>
          <w:tcPr>
            <w:tcW w:w="4249" w:type="dxa"/>
          </w:tcPr>
          <w:p w14:paraId="092C8B1C" w14:textId="77777777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  <w:color w:val="000000" w:themeColor="text1"/>
              </w:rPr>
              <w:t>Erwartetes Ergebnis</w:t>
            </w:r>
          </w:p>
        </w:tc>
      </w:tr>
      <w:tr w:rsidR="00B055BB" w:rsidRPr="00697501" w14:paraId="38248984" w14:textId="77777777" w:rsidTr="70257AEB">
        <w:trPr>
          <w:trHeight w:val="862"/>
        </w:trPr>
        <w:tc>
          <w:tcPr>
            <w:tcW w:w="987" w:type="dxa"/>
            <w:shd w:val="clear" w:color="auto" w:fill="FFFFFF" w:themeFill="background1"/>
          </w:tcPr>
          <w:p w14:paraId="3E7D1EDD" w14:textId="5FE37E52" w:rsidR="00B055BB" w:rsidRPr="003F4AD4" w:rsidRDefault="00B055BB" w:rsidP="70257AEB">
            <w:pPr>
              <w:spacing w:after="120"/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T-1</w:t>
            </w:r>
          </w:p>
        </w:tc>
        <w:tc>
          <w:tcPr>
            <w:tcW w:w="4103" w:type="dxa"/>
          </w:tcPr>
          <w:p w14:paraId="6115E132" w14:textId="64EBDA58" w:rsidR="00B055BB" w:rsidRPr="0042054A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Ja</w:t>
            </w:r>
          </w:p>
        </w:tc>
        <w:tc>
          <w:tcPr>
            <w:tcW w:w="4249" w:type="dxa"/>
          </w:tcPr>
          <w:p w14:paraId="1F6D1DFF" w14:textId="6EA1EFBF" w:rsidR="00B055BB" w:rsidRPr="009438C3" w:rsidRDefault="00B055BB" w:rsidP="70257AEB">
            <w:pPr>
              <w:rPr>
                <w:rFonts w:cs="Arial"/>
                <w:b/>
                <w:bCs/>
              </w:rPr>
            </w:pPr>
            <w:r w:rsidRPr="70257AEB">
              <w:rPr>
                <w:rFonts w:cs="Arial"/>
                <w:b/>
                <w:bCs/>
              </w:rPr>
              <w:t>Beschreiben sie optional zusätzliche Beobachtungen</w:t>
            </w:r>
          </w:p>
        </w:tc>
      </w:tr>
      <w:tr w:rsidR="00B055BB" w:rsidRPr="00697501" w14:paraId="08627FB5" w14:textId="77777777" w:rsidTr="70257AEB">
        <w:trPr>
          <w:trHeight w:val="840"/>
        </w:trPr>
        <w:tc>
          <w:tcPr>
            <w:tcW w:w="987" w:type="dxa"/>
            <w:shd w:val="clear" w:color="auto" w:fill="FFFFFF" w:themeFill="background1"/>
          </w:tcPr>
          <w:p w14:paraId="6CBC6A89" w14:textId="582D96CC" w:rsidR="00B055BB" w:rsidRPr="003F4AD4" w:rsidRDefault="00B055BB" w:rsidP="70257AEB">
            <w:pPr>
              <w:rPr>
                <w:rFonts w:cs="Arial"/>
                <w:b/>
                <w:bCs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sz w:val="22"/>
                <w:szCs w:val="22"/>
              </w:rPr>
              <w:t>T-2</w:t>
            </w:r>
          </w:p>
        </w:tc>
        <w:tc>
          <w:tcPr>
            <w:tcW w:w="4103" w:type="dxa"/>
          </w:tcPr>
          <w:p w14:paraId="135004F4" w14:textId="170147D6" w:rsidR="00B055BB" w:rsidRPr="005B7DAC" w:rsidRDefault="00B055BB" w:rsidP="70257AEB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</w:pPr>
            <w:r w:rsidRPr="70257AEB">
              <w:rPr>
                <w:rFonts w:cs="Arial"/>
                <w:b/>
                <w:bCs/>
                <w:color w:val="000000" w:themeColor="text1"/>
                <w:sz w:val="22"/>
                <w:szCs w:val="22"/>
              </w:rPr>
              <w:t>Nein</w:t>
            </w:r>
          </w:p>
        </w:tc>
        <w:tc>
          <w:tcPr>
            <w:tcW w:w="4249" w:type="dxa"/>
          </w:tcPr>
          <w:p w14:paraId="7FDACFCA" w14:textId="2772107A" w:rsidR="00B055BB" w:rsidRPr="005B7DAC" w:rsidRDefault="00B055BB" w:rsidP="70257AEB">
            <w:pPr>
              <w:keepNext/>
              <w:rPr>
                <w:rFonts w:cs="Arial"/>
                <w:b/>
                <w:bCs/>
                <w:color w:val="000000" w:themeColor="text1"/>
              </w:rPr>
            </w:pPr>
            <w:r w:rsidRPr="70257AEB">
              <w:rPr>
                <w:rFonts w:cs="Arial"/>
                <w:b/>
                <w:bCs/>
              </w:rPr>
              <w:t>Beschreiben sie das Testresultat und die Fehler</w:t>
            </w:r>
          </w:p>
        </w:tc>
      </w:tr>
    </w:tbl>
    <w:p w14:paraId="1297FBFC" w14:textId="1334B4BE" w:rsidR="00B055BB" w:rsidRPr="00B055BB" w:rsidRDefault="00B055BB" w:rsidP="70257AEB">
      <w:pPr>
        <w:pStyle w:val="Beschriftung"/>
        <w:rPr>
          <w:kern w:val="28"/>
        </w:rPr>
      </w:pPr>
      <w:bookmarkStart w:id="23" w:name="_Toc33003842"/>
      <w:r>
        <w:t xml:space="preserve">Tabelle </w:t>
      </w:r>
      <w:fldSimple w:instr=" SEQ Tabelle \* ARABIC ">
        <w:r w:rsidR="00AC5451" w:rsidRPr="07817C3C">
          <w:rPr>
            <w:noProof/>
          </w:rPr>
          <w:t>4</w:t>
        </w:r>
      </w:fldSimple>
      <w:r>
        <w:t xml:space="preserve"> Testprotokoll</w:t>
      </w:r>
      <w:bookmarkEnd w:id="23"/>
    </w:p>
    <w:p w14:paraId="2F59B8AD" w14:textId="47961AE6" w:rsidR="07817C3C" w:rsidRDefault="07817C3C">
      <w:r>
        <w:br w:type="page"/>
      </w:r>
      <w:r w:rsidR="39E12F8D" w:rsidRPr="07817C3C">
        <w:rPr>
          <w:b/>
          <w:bCs/>
        </w:rPr>
        <w:lastRenderedPageBreak/>
        <w:t>Arbeitsjournale</w:t>
      </w:r>
    </w:p>
    <w:p w14:paraId="669E6543" w14:textId="3099E011" w:rsidR="5D10DD91" w:rsidRDefault="5D10DD91" w:rsidP="6BD6FF35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6BD6FF35">
        <w:rPr>
          <w:rFonts w:eastAsia="Arial" w:cs="Arial"/>
          <w:b/>
          <w:bCs/>
          <w:color w:val="000000" w:themeColor="text1"/>
          <w:sz w:val="28"/>
          <w:szCs w:val="28"/>
        </w:rPr>
        <w:t>Arbeitsjournal Tag 1</w:t>
      </w:r>
    </w:p>
    <w:p w14:paraId="42AC913B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17CB35D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3EA71B0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7E914E55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01A31353" w14:textId="7EE997C8" w:rsidR="4C50E76E" w:rsidRDefault="4C50E76E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 xml:space="preserve">In </w:t>
            </w:r>
            <w:r w:rsidR="03FF27BA"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Stunden</w:t>
            </w:r>
          </w:p>
          <w:p w14:paraId="1F12BB8B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41FB3062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EC2EA" w14:textId="39E7EFCD" w:rsidR="11D964C8" w:rsidRDefault="6BD6FF35" w:rsidP="6BD6FF35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6BD6FF35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25B7A3" w14:textId="079C6416" w:rsidR="0D70927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2.25</w:t>
            </w:r>
          </w:p>
        </w:tc>
      </w:tr>
      <w:tr w:rsidR="07817C3C" w14:paraId="17B30983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CE56C" w14:textId="43E9EAD7" w:rsidR="07817C3C" w:rsidRDefault="6BD6FF35" w:rsidP="6BD6FF35">
            <w:pPr>
              <w:pStyle w:val="BITTabelle"/>
            </w:pPr>
            <w:proofErr w:type="spellStart"/>
            <w:r w:rsidRPr="6BD6FF35">
              <w:rPr>
                <w:rFonts w:eastAsia="Arial" w:cs="Arial"/>
                <w:sz w:val="18"/>
                <w:szCs w:val="18"/>
              </w:rPr>
              <w:t>Projeektbeschrieb</w:t>
            </w:r>
            <w:proofErr w:type="spellEnd"/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F21D2E" w14:textId="2413ACB7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0.75</w:t>
            </w:r>
          </w:p>
        </w:tc>
      </w:tr>
      <w:tr w:rsidR="07817C3C" w14:paraId="49EBFE3F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9DB0F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AD937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74504F8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0B51A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097F00" w14:textId="5F846E10" w:rsidR="0AF4D9AB" w:rsidRDefault="0AF4D9AB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628E2E6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22A9BD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38DA7CB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220C016A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FEF61FD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468FAC0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FE4674" w14:textId="6B853ED1" w:rsidR="0DAC023D" w:rsidRDefault="0DAC023D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5DA98F7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9ED5FBF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54A1F29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026D5" w14:textId="6C90595D" w:rsidR="7EF965CA" w:rsidRDefault="7EF965CA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0669741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A47631B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62FD696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2806AD" w14:textId="27D83EA4" w:rsidR="1E75B45D" w:rsidRDefault="0DB98B6F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Projektbeschrieb</w:t>
            </w:r>
          </w:p>
        </w:tc>
      </w:tr>
    </w:tbl>
    <w:p w14:paraId="14E32371" w14:textId="2F03D1F1" w:rsidR="07817C3C" w:rsidRDefault="07817C3C" w:rsidP="07817C3C"/>
    <w:p w14:paraId="26545EF3" w14:textId="748AB80B" w:rsidR="52B77DD2" w:rsidRDefault="52B77DD2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745F3663" w:rsidRPr="07817C3C">
        <w:rPr>
          <w:rFonts w:eastAsia="Arial" w:cs="Arial"/>
          <w:b/>
          <w:bCs/>
          <w:color w:val="000000" w:themeColor="text1"/>
          <w:sz w:val="28"/>
          <w:szCs w:val="28"/>
        </w:rPr>
        <w:t>2</w:t>
      </w:r>
    </w:p>
    <w:p w14:paraId="45993723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120A854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694A4684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407E9C8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6A76AD61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3BA75E5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E78DB1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1ABDC" w14:textId="5F4D131A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05CF1" w14:textId="4F9D6A1E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5E82D6F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A6A0D6" w14:textId="52910844" w:rsidR="07817C3C" w:rsidRDefault="6BD6FF35" w:rsidP="6BD6FF35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6BD6FF35">
              <w:rPr>
                <w:rFonts w:eastAsia="Arial" w:cs="Arial"/>
                <w:sz w:val="18"/>
                <w:szCs w:val="18"/>
              </w:rPr>
              <w:t>Logo erstellen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2AE718" w14:textId="2BDEB573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3FE38F94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1AF95C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105928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29619245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E4453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76CBD6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5FAA2EB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495671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48B36C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30B9B48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EB71252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4C28B9BB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71AAA6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5D713BE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29818AA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0102F4D9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E8E644" w14:textId="6C90595D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5BD469EE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FFD0AD3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16851FB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EEBB4" w14:textId="2092AFB9" w:rsidR="07817C3C" w:rsidRDefault="07817C3C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Logo erstellen</w:t>
            </w:r>
          </w:p>
        </w:tc>
      </w:tr>
    </w:tbl>
    <w:p w14:paraId="575159D2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14445F25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1A47484C" w14:textId="66EFB01E" w:rsidR="2EFB04B6" w:rsidRDefault="2EFB04B6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2B8B0877" w:rsidRPr="07817C3C">
        <w:rPr>
          <w:rFonts w:eastAsia="Arial" w:cs="Arial"/>
          <w:b/>
          <w:bCs/>
          <w:color w:val="000000" w:themeColor="text1"/>
          <w:sz w:val="28"/>
          <w:szCs w:val="28"/>
        </w:rPr>
        <w:t>3</w:t>
      </w:r>
    </w:p>
    <w:p w14:paraId="7EAA8D47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7C012E4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2ECDA762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188E7C90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20EE7123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7437B25C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7D6D9E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A19BF" w14:textId="5F4D131A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D1646" w14:textId="3D705C4C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12AFC12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7B2669" w14:textId="0506D202" w:rsidR="07817C3C" w:rsidRDefault="6BD6FF35" w:rsidP="6BD6FF35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6BD6FF35">
              <w:rPr>
                <w:rFonts w:eastAsia="Arial" w:cs="Arial"/>
                <w:sz w:val="18"/>
                <w:szCs w:val="18"/>
              </w:rPr>
              <w:t>Storyboard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B84D25" w14:textId="427E94FB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246DCBC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92A2AA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9B71EF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1E2EB4D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AE2E72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AF35CB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1C73A4A2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884B56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9EED921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03CA305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F5357E8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3953837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121EB4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59154FB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8722DD3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67A8C80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3BC854" w14:textId="6C90595D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54D4C0F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3286D86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15A5A9E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E61B1" w14:textId="73EA003C" w:rsidR="07817C3C" w:rsidRDefault="07817C3C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Storyboard erstellen</w:t>
            </w:r>
          </w:p>
        </w:tc>
      </w:tr>
    </w:tbl>
    <w:p w14:paraId="120DBCAA" w14:textId="42CE0F18" w:rsidR="341CFB62" w:rsidRDefault="341CFB62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5D6B3AFC" w:rsidRPr="07817C3C">
        <w:rPr>
          <w:rFonts w:eastAsia="Arial" w:cs="Arial"/>
          <w:b/>
          <w:bCs/>
          <w:color w:val="000000" w:themeColor="text1"/>
          <w:sz w:val="28"/>
          <w:szCs w:val="28"/>
        </w:rPr>
        <w:t>4</w:t>
      </w:r>
    </w:p>
    <w:p w14:paraId="66C871ED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455ACAE6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6853A1D2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3CACDA10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4EEF84F0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674CDA44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D742E3A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D4FAA" w14:textId="5F4D131A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05937" w14:textId="2B6B3B92" w:rsidR="44AB485B" w:rsidRDefault="44AB485B" w:rsidP="07817C3C">
            <w:pPr>
              <w:pStyle w:val="BITTabelle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1</w:t>
            </w:r>
          </w:p>
        </w:tc>
      </w:tr>
      <w:tr w:rsidR="07817C3C" w14:paraId="5A1EBE2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97FCE7" w14:textId="3D1B42F2" w:rsidR="305DFA95" w:rsidRDefault="6BD6FF35" w:rsidP="6BD6FF35">
            <w:pPr>
              <w:pStyle w:val="BITTabelle"/>
            </w:pPr>
            <w:proofErr w:type="spellStart"/>
            <w:r w:rsidRPr="6BD6FF35">
              <w:rPr>
                <w:rFonts w:eastAsia="Arial" w:cs="Arial"/>
                <w:sz w:val="18"/>
                <w:szCs w:val="18"/>
              </w:rPr>
              <w:t>Styleguide</w:t>
            </w:r>
            <w:proofErr w:type="spellEnd"/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4CABF" w14:textId="144CC350" w:rsidR="305DFA95" w:rsidRDefault="305DFA95" w:rsidP="07817C3C">
            <w:pPr>
              <w:pStyle w:val="BITTabelle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2</w:t>
            </w:r>
          </w:p>
        </w:tc>
      </w:tr>
      <w:tr w:rsidR="07817C3C" w14:paraId="7A6C8DC3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3B8A40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A1281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4977D870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83202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3929D0" w14:textId="15A761B8" w:rsidR="0DD51078" w:rsidRDefault="0DD51078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6D07253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3EB6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A956BD6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4843A7B3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9547F18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6BE7C4C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8C8BD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17DBB9B6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6AB84D6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00A6637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7CF3C2" w14:textId="6C90595D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-</w:t>
            </w:r>
          </w:p>
        </w:tc>
      </w:tr>
      <w:tr w:rsidR="07817C3C" w14:paraId="56984CE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501EDD4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6DF2B993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7FF60" w14:textId="6F3275E8" w:rsidR="778B6508" w:rsidRDefault="68F5C08F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THEORIE und Projektarbeit</w:t>
            </w:r>
          </w:p>
        </w:tc>
      </w:tr>
    </w:tbl>
    <w:p w14:paraId="6B65DF93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11534768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6C97E8BB" w14:textId="3E3EFBEB" w:rsidR="254D1EBF" w:rsidRDefault="254D1EBF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73DB0441" w:rsidRPr="07817C3C">
        <w:rPr>
          <w:rFonts w:eastAsia="Arial" w:cs="Arial"/>
          <w:b/>
          <w:bCs/>
          <w:color w:val="000000" w:themeColor="text1"/>
          <w:sz w:val="28"/>
          <w:szCs w:val="28"/>
        </w:rPr>
        <w:t>5</w:t>
      </w:r>
    </w:p>
    <w:p w14:paraId="1A1336EF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0C9258A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5984174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55E53F51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6E1747E3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71B22D17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24DB5DDB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42918" w14:textId="5002E05C" w:rsidR="6EEB9ACB" w:rsidRDefault="6EEB9ACB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9B132" w14:textId="26744BF4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094056C6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E9C85" w14:textId="15DFAD45" w:rsidR="07817C3C" w:rsidRDefault="6BD6FF35" w:rsidP="6BD6FF35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6BD6FF35">
              <w:rPr>
                <w:rFonts w:eastAsia="Arial" w:cs="Arial"/>
                <w:sz w:val="18"/>
                <w:szCs w:val="18"/>
              </w:rPr>
              <w:t>Theorie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BA82AC" w14:textId="41F3F298" w:rsidR="07817C3C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592CB61B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0A948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178612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3EFAE72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0C835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D8746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5021F13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347D3C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A4196FE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0CBE0FFF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294C518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2C9D12EE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417AF9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69E5124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599F940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4E26406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2A1A2" w14:textId="16DC9558" w:rsidR="417F19B6" w:rsidRDefault="417F19B6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</w:t>
            </w:r>
            <w:r w:rsidR="53B1A8FC" w:rsidRPr="07817C3C">
              <w:rPr>
                <w:rFonts w:eastAsia="Arial" w:cs="Arial"/>
              </w:rPr>
              <w:t>ordner</w:t>
            </w:r>
          </w:p>
        </w:tc>
      </w:tr>
      <w:tr w:rsidR="07817C3C" w14:paraId="5EC42D9A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54F442C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68C76144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A54BF" w14:textId="59034F9A" w:rsidR="408F2AE3" w:rsidRDefault="408F2AE3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 xml:space="preserve">Schön am </w:t>
            </w:r>
            <w:r w:rsidR="60304715" w:rsidRPr="07817C3C">
              <w:rPr>
                <w:rFonts w:eastAsia="Arial" w:cs="Arial"/>
              </w:rPr>
              <w:t>Projekt</w:t>
            </w:r>
            <w:r w:rsidRPr="07817C3C">
              <w:rPr>
                <w:rFonts w:eastAsia="Arial" w:cs="Arial"/>
              </w:rPr>
              <w:t xml:space="preserve"> gearbeitet</w:t>
            </w:r>
          </w:p>
        </w:tc>
      </w:tr>
    </w:tbl>
    <w:p w14:paraId="7DF7632B" w14:textId="179F9AEE" w:rsidR="254D1EBF" w:rsidRDefault="254D1EBF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5667DE99" w:rsidRPr="07817C3C">
        <w:rPr>
          <w:rFonts w:eastAsia="Arial" w:cs="Arial"/>
          <w:b/>
          <w:bCs/>
          <w:color w:val="000000" w:themeColor="text1"/>
          <w:sz w:val="28"/>
          <w:szCs w:val="28"/>
        </w:rPr>
        <w:t>6</w:t>
      </w:r>
    </w:p>
    <w:p w14:paraId="123FC783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53687E2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3AEA21F8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7089E59D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71F99C83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A9BEB4D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2ACDA26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61BEB" w14:textId="7FCB88DA" w:rsidR="2B28E635" w:rsidRDefault="2B28E635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E8AEF2" w14:textId="6403B05C" w:rsidR="64026596" w:rsidRDefault="279AA5C1" w:rsidP="6BD6FF35">
            <w:pPr>
              <w:pStyle w:val="BITTabelle"/>
              <w:jc w:val="center"/>
            </w:pPr>
            <w:r w:rsidRPr="6BD6FF35">
              <w:rPr>
                <w:rFonts w:eastAsia="Arial" w:cs="Arial"/>
              </w:rPr>
              <w:t>1</w:t>
            </w:r>
          </w:p>
        </w:tc>
      </w:tr>
      <w:tr w:rsidR="07817C3C" w14:paraId="456F9E5A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05A95" w14:textId="0CF1D8CC" w:rsidR="5F037283" w:rsidRDefault="5F037283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  <w:r w:rsidRPr="07817C3C">
              <w:rPr>
                <w:rFonts w:eastAsia="Arial" w:cs="Arial"/>
                <w:sz w:val="18"/>
                <w:szCs w:val="18"/>
              </w:rPr>
              <w:t>Test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1A0E02" w14:textId="75441FFB" w:rsidR="0B5D7446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2</w:t>
            </w:r>
          </w:p>
        </w:tc>
      </w:tr>
      <w:tr w:rsidR="07817C3C" w14:paraId="5218ECA7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692CB" w14:textId="0EA11F29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2B10C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6814840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6BF55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B52E8A" w14:textId="1E63BE23" w:rsidR="0DBA485C" w:rsidRDefault="0340A4D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0ED731AA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CBDC00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BC8283C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49E0B0B4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E571AA5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2F0962F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184D6" w14:textId="5F61D9E8" w:rsidR="07817C3C" w:rsidRDefault="6BD6FF35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Mentale Blockade</w:t>
            </w:r>
          </w:p>
        </w:tc>
      </w:tr>
      <w:tr w:rsidR="07817C3C" w14:paraId="1DEB3AD1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5304D51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48D14C5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16C69" w14:textId="45798166" w:rsidR="6E0DE96E" w:rsidRDefault="6E0DE96E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Dateiordner</w:t>
            </w:r>
          </w:p>
        </w:tc>
      </w:tr>
      <w:tr w:rsidR="07817C3C" w14:paraId="36EE1A6E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FF6747F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0C3FCF6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E48A9E" w14:textId="0229731C" w:rsidR="1B98B101" w:rsidRDefault="6BD6FF35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Mentale Blockade</w:t>
            </w:r>
          </w:p>
        </w:tc>
      </w:tr>
    </w:tbl>
    <w:p w14:paraId="374B8AC7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72323834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47B312D3" w14:textId="6817C01E" w:rsidR="47BCB75C" w:rsidRDefault="47BCB75C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11D8753A" w:rsidRPr="07817C3C">
        <w:rPr>
          <w:rFonts w:eastAsia="Arial" w:cs="Arial"/>
          <w:b/>
          <w:bCs/>
          <w:color w:val="000000" w:themeColor="text1"/>
          <w:sz w:val="28"/>
          <w:szCs w:val="28"/>
        </w:rPr>
        <w:t>7</w:t>
      </w:r>
    </w:p>
    <w:p w14:paraId="6DB3F60A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7280CBFB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F48D934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2B2C46EA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2E4B56BA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7D3DE89C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6B58040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0D0E9F" w14:textId="3548815B" w:rsidR="034EC601" w:rsidRDefault="034EC601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E17BE" w14:textId="10614946" w:rsidR="4D7C3538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4C9F9E2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4DCBB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3BA92F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62C495A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1E05E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DA297C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0CAA463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EFA9A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C50816" w14:textId="35DDF654" w:rsidR="70300818" w:rsidRDefault="6BD6FF3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1499E12E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8E8E6F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9AFD4B5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67CAB663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DD565A7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28049A8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E9D57" w14:textId="1C0D13FF" w:rsidR="07817C3C" w:rsidRDefault="6BD6FF35" w:rsidP="6BD6FF35">
            <w:pPr>
              <w:pStyle w:val="FormatvorlageBITTabelle11Pt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Mentale Blockade</w:t>
            </w:r>
          </w:p>
        </w:tc>
      </w:tr>
      <w:tr w:rsidR="07817C3C" w14:paraId="728EAE2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0622BBB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44D685A5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3B3CF" w14:textId="092208F2" w:rsidR="39393516" w:rsidRDefault="39393516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Dateiordner</w:t>
            </w:r>
          </w:p>
        </w:tc>
      </w:tr>
      <w:tr w:rsidR="07817C3C" w14:paraId="71AA6071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2AB38C9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4C3B0467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0C0CD" w14:textId="07F25CCF" w:rsidR="0271CA4C" w:rsidRDefault="6BD6FF35" w:rsidP="6BD6FF35">
            <w:pPr>
              <w:pStyle w:val="FormatvorlageBITTabelle11Pt"/>
            </w:pPr>
            <w:r w:rsidRPr="6BD6FF35">
              <w:rPr>
                <w:rFonts w:eastAsia="Arial" w:cs="Arial"/>
              </w:rPr>
              <w:t>Mentale Blockade</w:t>
            </w:r>
          </w:p>
        </w:tc>
      </w:tr>
    </w:tbl>
    <w:p w14:paraId="1037B674" w14:textId="2C250F24" w:rsidR="2E0C778D" w:rsidRDefault="2E0C778D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 xml:space="preserve">Arbeitsjournal Tag </w:t>
      </w:r>
      <w:r w:rsidR="43E30861" w:rsidRPr="07817C3C">
        <w:rPr>
          <w:rFonts w:eastAsia="Arial" w:cs="Arial"/>
          <w:b/>
          <w:bCs/>
          <w:color w:val="000000" w:themeColor="text1"/>
          <w:sz w:val="28"/>
          <w:szCs w:val="28"/>
        </w:rPr>
        <w:t>8</w:t>
      </w:r>
    </w:p>
    <w:p w14:paraId="5E45473F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48065683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1749DCDE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0ADA7977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22CAAF32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87A25DE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7737940F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94D418" w14:textId="1D816418" w:rsidR="680F0B5F" w:rsidRDefault="680F0B5F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CF8AF" w14:textId="733AB51E" w:rsidR="680F0B5F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47817DA1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4D925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75147B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2D5ED012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9C20E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156AD3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6ADFFE7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F0FAD6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1EA5FA" w14:textId="72C4F223" w:rsidR="499AB1D1" w:rsidRDefault="6BD6FF3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7D629079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68E78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B5B977B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582979E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27993C5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068E8AF4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7E7472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4554432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598CF0C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5E4D2712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303916" w14:textId="77453BB2" w:rsidR="7BB8BBFC" w:rsidRDefault="7BB8BBF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</w:t>
            </w:r>
          </w:p>
        </w:tc>
      </w:tr>
      <w:tr w:rsidR="07817C3C" w14:paraId="4F38ADF1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C2AD0DD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306F490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A8C07" w14:textId="0DB17654" w:rsidR="7CA87AE2" w:rsidRDefault="7CA87AE2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Lange am Projekt gearbeitet</w:t>
            </w:r>
          </w:p>
        </w:tc>
      </w:tr>
    </w:tbl>
    <w:p w14:paraId="0CF63C80" w14:textId="77777777" w:rsidR="00211BD8" w:rsidRDefault="00211BD8" w:rsidP="07817C3C">
      <w:pPr>
        <w:spacing w:before="60" w:after="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14:paraId="6DBCB6C1" w14:textId="77777777" w:rsidR="00211BD8" w:rsidRDefault="00211BD8">
      <w:pPr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br w:type="page"/>
      </w:r>
    </w:p>
    <w:p w14:paraId="572A6B6C" w14:textId="5D7BB431" w:rsidR="2E0C778D" w:rsidRDefault="2E0C778D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Arbeitsjournal Tag </w:t>
      </w:r>
      <w:r w:rsidR="445F9FDC" w:rsidRPr="07817C3C">
        <w:rPr>
          <w:rFonts w:eastAsia="Arial" w:cs="Arial"/>
          <w:b/>
          <w:bCs/>
          <w:color w:val="000000" w:themeColor="text1"/>
          <w:sz w:val="28"/>
          <w:szCs w:val="28"/>
        </w:rPr>
        <w:t>9</w:t>
      </w:r>
    </w:p>
    <w:p w14:paraId="1CF49423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3FFD21AD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17BEBAF6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2ACDE4A5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7A5428B0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5A38CE25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559FF756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3F0C6" w14:textId="0BF46493" w:rsidR="42CF2DF7" w:rsidRDefault="42CF2DF7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2CE91E" w14:textId="47807A1C" w:rsidR="42CF2DF7" w:rsidRDefault="6BD6FF35" w:rsidP="6BD6FF35">
            <w:pPr>
              <w:pStyle w:val="BITTabelle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7DCAE6DF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CF830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06A995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5807024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9DF94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82F3AC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4D72C9DC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F6ED77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83545" w14:textId="20BF5E0E" w:rsidR="4B0C5C65" w:rsidRDefault="6BD6FF35" w:rsidP="6BD6FF35">
            <w:pPr>
              <w:pStyle w:val="BITTabellentitel"/>
              <w:jc w:val="center"/>
              <w:rPr>
                <w:rFonts w:eastAsia="Arial" w:cs="Arial"/>
              </w:rPr>
            </w:pPr>
            <w:r w:rsidRPr="6BD6FF35">
              <w:rPr>
                <w:rFonts w:eastAsia="Arial" w:cs="Arial"/>
              </w:rPr>
              <w:t>3</w:t>
            </w:r>
          </w:p>
        </w:tc>
      </w:tr>
      <w:tr w:rsidR="07817C3C" w14:paraId="0D10E308" w14:textId="77777777" w:rsidTr="6BD6FF35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FA3AE2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993A8F9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747D921D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CC43AFB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3B14FA88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F02EE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01D3672C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9D688B4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03E5FD70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2A7670" w14:textId="74EF5574" w:rsidR="66E826D8" w:rsidRDefault="66E826D8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</w:t>
            </w:r>
          </w:p>
        </w:tc>
      </w:tr>
      <w:tr w:rsidR="07817C3C" w14:paraId="6970EE3D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28CF954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0DD2921A" w14:textId="77777777" w:rsidTr="6BD6FF35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5D47D0" w14:textId="2C84F7A8" w:rsidR="3E52EB11" w:rsidRDefault="3E52EB11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Lange am Projekt gearbeitet</w:t>
            </w:r>
          </w:p>
        </w:tc>
      </w:tr>
    </w:tbl>
    <w:p w14:paraId="61C9EA52" w14:textId="45E5580F" w:rsidR="571C72E3" w:rsidRDefault="571C72E3" w:rsidP="07817C3C">
      <w:pPr>
        <w:spacing w:before="60" w:after="60"/>
        <w:rPr>
          <w:rFonts w:eastAsia="Arial" w:cs="Arial"/>
          <w:color w:val="000000" w:themeColor="text1"/>
          <w:sz w:val="28"/>
          <w:szCs w:val="28"/>
        </w:rPr>
      </w:pPr>
      <w:r w:rsidRPr="07817C3C">
        <w:rPr>
          <w:rFonts w:eastAsia="Arial" w:cs="Arial"/>
          <w:b/>
          <w:bCs/>
          <w:color w:val="000000" w:themeColor="text1"/>
          <w:sz w:val="28"/>
          <w:szCs w:val="28"/>
        </w:rPr>
        <w:t>Arbeitsjournal Tag 1</w:t>
      </w:r>
      <w:r w:rsidR="4C62E7B4" w:rsidRPr="07817C3C">
        <w:rPr>
          <w:rFonts w:eastAsia="Arial" w:cs="Arial"/>
          <w:b/>
          <w:bCs/>
          <w:color w:val="000000" w:themeColor="text1"/>
          <w:sz w:val="28"/>
          <w:szCs w:val="28"/>
        </w:rPr>
        <w:t>0</w:t>
      </w:r>
    </w:p>
    <w:p w14:paraId="3A098BC0" w14:textId="66E72707" w:rsidR="07817C3C" w:rsidRDefault="07817C3C" w:rsidP="07817C3C">
      <w:pPr>
        <w:spacing w:before="60" w:after="60"/>
        <w:rPr>
          <w:rFonts w:eastAsia="Arial" w:cs="Arial"/>
          <w:color w:val="000000" w:themeColor="text1"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440"/>
        <w:gridCol w:w="2295"/>
      </w:tblGrid>
      <w:tr w:rsidR="07817C3C" w14:paraId="5E48CCB9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4C6422C9" w14:textId="4C4A5451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Tätigkeiten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</w:tcPr>
          <w:p w14:paraId="4E623E97" w14:textId="0C5764B4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Aufwand</w:t>
            </w:r>
          </w:p>
          <w:p w14:paraId="597A253E" w14:textId="7EE997C8" w:rsidR="07817C3C" w:rsidRDefault="07817C3C" w:rsidP="07817C3C">
            <w:pPr>
              <w:pStyle w:val="BITTabelle"/>
              <w:jc w:val="center"/>
              <w:rPr>
                <w:rFonts w:eastAsia="Arial" w:cs="Arial"/>
                <w:b/>
                <w:bCs/>
                <w:sz w:val="22"/>
                <w:szCs w:val="22"/>
                <w:lang w:val="de-DE"/>
              </w:rPr>
            </w:pPr>
            <w:r w:rsidRPr="07817C3C">
              <w:rPr>
                <w:rFonts w:eastAsia="Arial" w:cs="Arial"/>
                <w:b/>
                <w:bCs/>
                <w:sz w:val="22"/>
                <w:szCs w:val="22"/>
                <w:lang w:val="de-DE"/>
              </w:rPr>
              <w:t>In Stunden</w:t>
            </w:r>
          </w:p>
          <w:p w14:paraId="1FDFA881" w14:textId="181D1406" w:rsidR="07817C3C" w:rsidRDefault="07817C3C" w:rsidP="07817C3C">
            <w:pPr>
              <w:pStyle w:val="BITTabellentitel"/>
              <w:jc w:val="center"/>
              <w:rPr>
                <w:rFonts w:eastAsia="Arial" w:cs="Arial"/>
                <w:sz w:val="22"/>
                <w:szCs w:val="22"/>
                <w:lang w:val="de-DE"/>
              </w:rPr>
            </w:pPr>
          </w:p>
        </w:tc>
      </w:tr>
      <w:tr w:rsidR="07817C3C" w14:paraId="1ADB465C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77A65" w14:textId="0E88E5F3" w:rsidR="1E3A40BF" w:rsidRDefault="1E3A40BF" w:rsidP="07817C3C">
            <w:pPr>
              <w:pStyle w:val="BITTabelle"/>
              <w:rPr>
                <w:color w:val="000000" w:themeColor="text1"/>
              </w:rPr>
            </w:pPr>
            <w:r w:rsidRPr="07817C3C">
              <w:rPr>
                <w:rFonts w:eastAsia="Arial" w:cs="Arial"/>
                <w:color w:val="000000" w:themeColor="text1"/>
                <w:sz w:val="18"/>
                <w:szCs w:val="18"/>
              </w:rPr>
              <w:t>Projekt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DD326" w14:textId="4947399F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11B0E01C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DDDF6C" w14:textId="78BFD0BF" w:rsidR="07817C3C" w:rsidRDefault="07817C3C" w:rsidP="07817C3C">
            <w:pPr>
              <w:pStyle w:val="BITTabelle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73912" w14:textId="76DC39D9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3EC30555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5450F" w14:textId="06741E25" w:rsidR="07817C3C" w:rsidRDefault="07817C3C" w:rsidP="07817C3C">
            <w:pPr>
              <w:pStyle w:val="BITTabelle"/>
              <w:rPr>
                <w:rFonts w:eastAsia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C63F13" w14:textId="74C8BDA8" w:rsidR="07817C3C" w:rsidRDefault="07817C3C" w:rsidP="07817C3C">
            <w:pPr>
              <w:pStyle w:val="BITTabelle"/>
              <w:jc w:val="center"/>
              <w:rPr>
                <w:rFonts w:eastAsia="Arial" w:cs="Arial"/>
              </w:rPr>
            </w:pPr>
          </w:p>
        </w:tc>
      </w:tr>
      <w:tr w:rsidR="07817C3C" w14:paraId="102C53DE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AC2A5F" w14:textId="4E8DA5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</w:rPr>
              <w:t>Total: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7CAEF1" w14:textId="5F846E10" w:rsidR="07817C3C" w:rsidRDefault="07817C3C" w:rsidP="07817C3C">
            <w:pPr>
              <w:pStyle w:val="BITTabellentitel"/>
              <w:jc w:val="center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3</w:t>
            </w:r>
          </w:p>
        </w:tc>
      </w:tr>
      <w:tr w:rsidR="07817C3C" w14:paraId="22AF4C33" w14:textId="77777777" w:rsidTr="07817C3C">
        <w:tc>
          <w:tcPr>
            <w:tcW w:w="7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191202" w14:textId="34F77C17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831D5E7" w14:textId="34D0E4C7" w:rsidR="07817C3C" w:rsidRDefault="07817C3C" w:rsidP="07817C3C">
            <w:pPr>
              <w:tabs>
                <w:tab w:val="left" w:pos="709"/>
                <w:tab w:val="left" w:pos="1418"/>
                <w:tab w:val="left" w:pos="2126"/>
                <w:tab w:val="left" w:pos="2835"/>
                <w:tab w:val="left" w:pos="3544"/>
                <w:tab w:val="left" w:pos="4253"/>
              </w:tabs>
              <w:spacing w:before="40" w:after="40"/>
              <w:jc w:val="center"/>
              <w:rPr>
                <w:rFonts w:eastAsia="Arial" w:cs="Arial"/>
                <w:b/>
                <w:bCs/>
                <w:sz w:val="20"/>
                <w:szCs w:val="20"/>
              </w:rPr>
            </w:pPr>
          </w:p>
        </w:tc>
      </w:tr>
      <w:tr w:rsidR="07817C3C" w14:paraId="77E473C4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4A3EA25" w14:textId="1D1446A9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Probleme</w:t>
            </w:r>
          </w:p>
        </w:tc>
      </w:tr>
      <w:tr w:rsidR="07817C3C" w14:paraId="138511C4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6D05C7" w14:textId="6B853ED1" w:rsidR="07817C3C" w:rsidRDefault="07817C3C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Keine</w:t>
            </w:r>
          </w:p>
        </w:tc>
      </w:tr>
      <w:tr w:rsidR="07817C3C" w14:paraId="02472BCF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71A7891" w14:textId="09C1E534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Hilfestellungen</w:t>
            </w:r>
          </w:p>
        </w:tc>
      </w:tr>
      <w:tr w:rsidR="07817C3C" w14:paraId="2A3A7130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D7F628" w14:textId="7BDCD37E" w:rsidR="778BFE2E" w:rsidRDefault="778BFE2E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Beispiele bekommen unter Dateiordner</w:t>
            </w:r>
          </w:p>
        </w:tc>
      </w:tr>
      <w:tr w:rsidR="07817C3C" w14:paraId="2D8BEE09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6F5C41E" w14:textId="57766362" w:rsidR="07817C3C" w:rsidRDefault="07817C3C" w:rsidP="07817C3C">
            <w:pPr>
              <w:pStyle w:val="BITTabellentitel"/>
              <w:rPr>
                <w:rFonts w:eastAsia="Arial" w:cs="Arial"/>
                <w:sz w:val="22"/>
                <w:szCs w:val="22"/>
              </w:rPr>
            </w:pPr>
            <w:r w:rsidRPr="07817C3C">
              <w:rPr>
                <w:rFonts w:eastAsia="Arial" w:cs="Arial"/>
                <w:sz w:val="22"/>
                <w:szCs w:val="22"/>
                <w:lang w:val="de-DE"/>
              </w:rPr>
              <w:t>Reflexion</w:t>
            </w:r>
          </w:p>
        </w:tc>
      </w:tr>
      <w:tr w:rsidR="07817C3C" w14:paraId="385CDD57" w14:textId="77777777" w:rsidTr="07817C3C">
        <w:tc>
          <w:tcPr>
            <w:tcW w:w="973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DA7388" w14:textId="2BE3BB52" w:rsidR="016E43F8" w:rsidRDefault="016E43F8" w:rsidP="07817C3C">
            <w:pPr>
              <w:pStyle w:val="FormatvorlageBITTabelle11Pt"/>
              <w:rPr>
                <w:rFonts w:eastAsia="Arial" w:cs="Arial"/>
              </w:rPr>
            </w:pPr>
            <w:r w:rsidRPr="07817C3C">
              <w:rPr>
                <w:rFonts w:eastAsia="Arial" w:cs="Arial"/>
              </w:rPr>
              <w:t>Bis um 12.00 gearbeitet am Projekt</w:t>
            </w:r>
          </w:p>
        </w:tc>
      </w:tr>
    </w:tbl>
    <w:p w14:paraId="38678E8F" w14:textId="786702E8" w:rsidR="07817C3C" w:rsidRDefault="07817C3C" w:rsidP="07817C3C"/>
    <w:p w14:paraId="4D887BFB" w14:textId="3D196D49" w:rsidR="07817C3C" w:rsidRDefault="07817C3C" w:rsidP="07817C3C"/>
    <w:p w14:paraId="202C99CC" w14:textId="77777777" w:rsidR="00B055BB" w:rsidRDefault="00B055BB" w:rsidP="70257AEB">
      <w:pPr>
        <w:rPr>
          <w:b/>
          <w:bCs/>
          <w:kern w:val="28"/>
        </w:rPr>
      </w:pPr>
      <w:r w:rsidRPr="70257AEB">
        <w:br w:type="page"/>
      </w:r>
      <w:bookmarkStart w:id="24" w:name="_GoBack"/>
      <w:bookmarkEnd w:id="24"/>
    </w:p>
    <w:p w14:paraId="2ED8010B" w14:textId="7F5FFAFC" w:rsidR="00BD469E" w:rsidRDefault="00BD469E" w:rsidP="6BD6FF35">
      <w:pPr>
        <w:pStyle w:val="berschrift1"/>
        <w:rPr>
          <w:lang w:val="de-CH"/>
        </w:rPr>
      </w:pPr>
      <w:bookmarkStart w:id="25" w:name="_Toc97882447"/>
      <w:r w:rsidRPr="6BD6FF35">
        <w:rPr>
          <w:lang w:val="de-CH"/>
        </w:rPr>
        <w:lastRenderedPageBreak/>
        <w:t>Tabellenverzeichnis</w:t>
      </w:r>
      <w:bookmarkEnd w:id="25"/>
    </w:p>
    <w:p w14:paraId="53BA9739" w14:textId="384839DA" w:rsidR="00BD469E" w:rsidRDefault="00BD469E" w:rsidP="70257AEB"/>
    <w:p w14:paraId="0E1976BB" w14:textId="4AAE1AA6" w:rsidR="00AC5451" w:rsidRDefault="00BD469E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r w:rsidRPr="07817C3C">
        <w:rPr>
          <w:lang w:val="de-DE"/>
        </w:rPr>
        <w:fldChar w:fldCharType="begin"/>
      </w:r>
      <w:r>
        <w:rPr>
          <w:lang w:val="de-DE"/>
        </w:rPr>
        <w:instrText xml:space="preserve"> TOC \h \z \c "Tabelle" </w:instrText>
      </w:r>
      <w:r w:rsidRPr="07817C3C">
        <w:rPr>
          <w:lang w:val="de-DE"/>
        </w:rPr>
        <w:fldChar w:fldCharType="separate"/>
      </w:r>
      <w:hyperlink w:anchor="_Toc33003839" w:history="1">
        <w:r w:rsidR="00AC5451" w:rsidRPr="00582BFF">
          <w:rPr>
            <w:rStyle w:val="Hyperlink"/>
            <w:noProof/>
          </w:rPr>
          <w:t>Tabelle 1 Auflistung User Stories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_Toc33003839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AC5451">
          <w:rPr>
            <w:noProof/>
            <w:webHidden/>
          </w:rPr>
          <w:t>4</w:t>
        </w:r>
        <w:r w:rsidR="00AC5451">
          <w:rPr>
            <w:noProof/>
            <w:webHidden/>
          </w:rPr>
          <w:fldChar w:fldCharType="end"/>
        </w:r>
      </w:hyperlink>
    </w:p>
    <w:p w14:paraId="01EC965D" w14:textId="2252EEE1" w:rsidR="00AC5451" w:rsidRDefault="009754CE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hyperlink w:anchor="_Toc33003840" w:history="1">
        <w:r w:rsidR="00AC5451" w:rsidRPr="00582BFF">
          <w:rPr>
            <w:rStyle w:val="Hyperlink"/>
            <w:noProof/>
          </w:rPr>
          <w:t>Tabelle 2 Nicht-Funktionale Anforderungen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_Toc33003840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AC5451">
          <w:rPr>
            <w:noProof/>
            <w:webHidden/>
          </w:rPr>
          <w:t>4</w:t>
        </w:r>
        <w:r w:rsidR="00AC5451">
          <w:rPr>
            <w:noProof/>
            <w:webHidden/>
          </w:rPr>
          <w:fldChar w:fldCharType="end"/>
        </w:r>
      </w:hyperlink>
    </w:p>
    <w:p w14:paraId="6C512AA0" w14:textId="73FC989C" w:rsidR="00AC5451" w:rsidRDefault="009754CE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hyperlink w:anchor="_Toc33003841" w:history="1">
        <w:r w:rsidR="00AC5451" w:rsidRPr="00582BFF">
          <w:rPr>
            <w:rStyle w:val="Hyperlink"/>
            <w:noProof/>
          </w:rPr>
          <w:t>Tabelle 3 Testfall U</w:t>
        </w:r>
        <w:r w:rsidR="00AC5451" w:rsidRPr="00211BD8">
          <w:rPr>
            <w:rStyle w:val="Hyperlink"/>
            <w:noProof/>
          </w:rPr>
          <w:t>S-1 Titel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_Toc33003841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AC5451">
          <w:rPr>
            <w:noProof/>
            <w:webHidden/>
          </w:rPr>
          <w:t>8</w:t>
        </w:r>
        <w:r w:rsidR="00AC5451">
          <w:rPr>
            <w:noProof/>
            <w:webHidden/>
          </w:rPr>
          <w:fldChar w:fldCharType="end"/>
        </w:r>
      </w:hyperlink>
    </w:p>
    <w:p w14:paraId="00DD28DA" w14:textId="36D44395" w:rsidR="00AC5451" w:rsidRDefault="009754CE">
      <w:pPr>
        <w:pStyle w:val="Abbildungsverzeichni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eastAsia="de-CH"/>
        </w:rPr>
      </w:pPr>
      <w:hyperlink w:anchor="_Toc33003842" w:history="1">
        <w:r w:rsidR="00AC5451" w:rsidRPr="00582BFF">
          <w:rPr>
            <w:rStyle w:val="Hyperlink"/>
            <w:noProof/>
          </w:rPr>
          <w:t>Tabelle 4 Testprotokoll</w:t>
        </w:r>
        <w:r w:rsidR="00AC5451">
          <w:rPr>
            <w:noProof/>
            <w:webHidden/>
          </w:rPr>
          <w:tab/>
        </w:r>
        <w:r w:rsidR="00AC5451">
          <w:rPr>
            <w:noProof/>
            <w:webHidden/>
          </w:rPr>
          <w:fldChar w:fldCharType="begin"/>
        </w:r>
        <w:r w:rsidR="00AC5451">
          <w:rPr>
            <w:noProof/>
            <w:webHidden/>
          </w:rPr>
          <w:instrText xml:space="preserve"> PAGEREF _Toc33003842 \h </w:instrText>
        </w:r>
        <w:r w:rsidR="00AC5451">
          <w:rPr>
            <w:noProof/>
            <w:webHidden/>
          </w:rPr>
        </w:r>
        <w:r w:rsidR="00AC5451">
          <w:rPr>
            <w:noProof/>
            <w:webHidden/>
          </w:rPr>
          <w:fldChar w:fldCharType="separate"/>
        </w:r>
        <w:r w:rsidR="00AC5451">
          <w:rPr>
            <w:noProof/>
            <w:webHidden/>
          </w:rPr>
          <w:t>8</w:t>
        </w:r>
        <w:r w:rsidR="00AC5451">
          <w:rPr>
            <w:noProof/>
            <w:webHidden/>
          </w:rPr>
          <w:fldChar w:fldCharType="end"/>
        </w:r>
      </w:hyperlink>
    </w:p>
    <w:p w14:paraId="45E0395C" w14:textId="079584EF" w:rsidR="00BD469E" w:rsidRDefault="00BD469E" w:rsidP="70257AEB">
      <w:r w:rsidRPr="07817C3C">
        <w:rPr>
          <w:lang w:val="de-DE"/>
        </w:rPr>
        <w:fldChar w:fldCharType="end"/>
      </w:r>
    </w:p>
    <w:p w14:paraId="63E5B3AF" w14:textId="47C76717" w:rsidR="07817C3C" w:rsidRDefault="07817C3C" w:rsidP="07817C3C"/>
    <w:p w14:paraId="3206B72F" w14:textId="78DD75FD" w:rsidR="07817C3C" w:rsidRDefault="07817C3C" w:rsidP="07817C3C"/>
    <w:p w14:paraId="652D9D28" w14:textId="3F89E6FC" w:rsidR="00BD469E" w:rsidRPr="00BD469E" w:rsidRDefault="00BD469E" w:rsidP="70257AEB">
      <w:r w:rsidRPr="70257AEB">
        <w:rPr>
          <w:lang w:val="de-DE"/>
        </w:rPr>
        <w:fldChar w:fldCharType="begin"/>
      </w:r>
      <w:r>
        <w:rPr>
          <w:lang w:val="de-DE"/>
        </w:rPr>
        <w:instrText xml:space="preserve"> TOC \h \z \c "Abbildung" </w:instrText>
      </w:r>
      <w:r w:rsidRPr="70257AEB">
        <w:rPr>
          <w:lang w:val="de-DE"/>
        </w:rPr>
        <w:fldChar w:fldCharType="separate"/>
      </w:r>
      <w:r w:rsidR="00F558D6">
        <w:rPr>
          <w:b/>
          <w:bCs/>
          <w:noProof/>
          <w:lang w:val="de-DE"/>
        </w:rPr>
        <w:t>Es konnten keine Einträge für ein Abbildungsverzeichnis gefunden werden.</w:t>
      </w:r>
      <w:r w:rsidRPr="70257AEB">
        <w:rPr>
          <w:lang w:val="de-DE"/>
        </w:rPr>
        <w:fldChar w:fldCharType="end"/>
      </w:r>
    </w:p>
    <w:sectPr w:rsidR="00BD469E" w:rsidRPr="00BD469E" w:rsidSect="00A713EE">
      <w:headerReference w:type="default" r:id="rId15"/>
      <w:pgSz w:w="11906" w:h="16838" w:code="9"/>
      <w:pgMar w:top="1701" w:right="1134" w:bottom="1247" w:left="1134" w:header="567" w:footer="454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EE7C6" w14:textId="77777777" w:rsidR="009754CE" w:rsidRDefault="009754CE" w:rsidP="00EC15D3">
      <w:r>
        <w:separator/>
      </w:r>
    </w:p>
  </w:endnote>
  <w:endnote w:type="continuationSeparator" w:id="0">
    <w:p w14:paraId="6E04615C" w14:textId="77777777" w:rsidR="009754CE" w:rsidRDefault="009754CE" w:rsidP="00EC1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"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45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scom Frutiger-Bold">
    <w:altName w:val="Calibri"/>
    <w:charset w:val="00"/>
    <w:family w:val="swiss"/>
    <w:pitch w:val="variable"/>
    <w:sig w:usb0="8000002F" w:usb1="10000048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3F9885" w14:textId="77777777" w:rsidR="009754CE" w:rsidRDefault="009754CE" w:rsidP="00EC15D3">
      <w:r>
        <w:separator/>
      </w:r>
    </w:p>
  </w:footnote>
  <w:footnote w:type="continuationSeparator" w:id="0">
    <w:p w14:paraId="0F260602" w14:textId="77777777" w:rsidR="009754CE" w:rsidRDefault="009754CE" w:rsidP="00EC15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lenraster"/>
      <w:tblW w:w="935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655"/>
      <w:gridCol w:w="1701"/>
    </w:tblGrid>
    <w:tr w:rsidR="00B055BB" w:rsidRPr="006B3B70" w14:paraId="42EA7E13" w14:textId="77777777" w:rsidTr="003A40D3">
      <w:trPr>
        <w:cantSplit/>
        <w:trHeight w:hRule="exact" w:val="851"/>
      </w:trPr>
      <w:tc>
        <w:tcPr>
          <w:tcW w:w="7655" w:type="dxa"/>
          <w:tcBorders>
            <w:bottom w:val="single" w:sz="4" w:space="0" w:color="808080" w:themeColor="background1" w:themeShade="80"/>
          </w:tcBorders>
          <w:vAlign w:val="bottom"/>
        </w:tcPr>
        <w:p w14:paraId="54DA0CD8" w14:textId="2D89ACC1" w:rsidR="00B055BB" w:rsidRPr="003A40D3" w:rsidRDefault="00B055BB" w:rsidP="00A454E4">
          <w:pPr>
            <w:pStyle w:val="Kopfzeile"/>
            <w:tabs>
              <w:tab w:val="clear" w:pos="4536"/>
              <w:tab w:val="clear" w:pos="9072"/>
              <w:tab w:val="center" w:pos="4820"/>
              <w:tab w:val="right" w:pos="9356"/>
            </w:tabs>
            <w:spacing w:before="60"/>
            <w:rPr>
              <w:rFonts w:ascii="Arial" w:hAnsi="Arial" w:cs="Arial"/>
              <w:color w:val="808080" w:themeColor="background1" w:themeShade="80"/>
              <w:sz w:val="22"/>
              <w:szCs w:val="22"/>
            </w:rPr>
          </w:pPr>
          <w:r>
            <w:rPr>
              <w:rFonts w:ascii="Arial" w:hAnsi="Arial" w:cs="Arial"/>
              <w:color w:val="808080" w:themeColor="background1" w:themeShade="80"/>
              <w:sz w:val="22"/>
              <w:szCs w:val="22"/>
            </w:rPr>
            <w:t>ÜK-307 Software Architektur</w:t>
          </w:r>
        </w:p>
      </w:tc>
      <w:tc>
        <w:tcPr>
          <w:tcW w:w="1701" w:type="dxa"/>
        </w:tcPr>
        <w:p w14:paraId="4C2BAF22" w14:textId="249C9AB8" w:rsidR="00B055BB" w:rsidRPr="003A40D3" w:rsidRDefault="00B055BB" w:rsidP="002C5811">
          <w:pPr>
            <w:pStyle w:val="Kopfzeile"/>
            <w:tabs>
              <w:tab w:val="clear" w:pos="4536"/>
              <w:tab w:val="clear" w:pos="9072"/>
              <w:tab w:val="center" w:pos="4820"/>
              <w:tab w:val="right" w:pos="9356"/>
            </w:tabs>
            <w:jc w:val="right"/>
            <w:rPr>
              <w:rFonts w:ascii="Arial" w:hAnsi="Arial" w:cs="Arial"/>
              <w:color w:val="808080" w:themeColor="background1" w:themeShade="80"/>
              <w:sz w:val="22"/>
              <w:szCs w:val="22"/>
            </w:rPr>
          </w:pPr>
          <w:r w:rsidRPr="003A40D3">
            <w:rPr>
              <w:rFonts w:ascii="Arial" w:hAnsi="Arial" w:cs="Arial"/>
              <w:noProof/>
              <w:color w:val="808080" w:themeColor="background1" w:themeShade="80"/>
              <w:sz w:val="22"/>
              <w:szCs w:val="22"/>
              <w:lang w:val="de-DE"/>
            </w:rPr>
            <w:drawing>
              <wp:inline distT="0" distB="0" distL="0" distR="0" wp14:anchorId="2106EAB4" wp14:editId="0E25A34E">
                <wp:extent cx="579600" cy="540000"/>
                <wp:effectExtent l="0" t="0" r="0" b="0"/>
                <wp:docPr id="2" name="Bild 2" descr="Macintosh HD:Users:jules:Dropbox:ICT-Berufsbildung Bern:08 Vorlagen: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jules:Dropbox:ICT-Berufsbildung Bern:08 Vorlagen: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600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FB420AF" w14:textId="0375A8E2" w:rsidR="00B055BB" w:rsidRPr="003D2D2B" w:rsidRDefault="00B055BB" w:rsidP="003D2D2B">
    <w:pPr>
      <w:rPr>
        <w:color w:val="808080" w:themeColor="background1" w:themeShade="80"/>
        <w:sz w:val="16"/>
        <w:szCs w:val="16"/>
      </w:rPr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i90lyX9fQBB5qX" id="6rTadK3B"/>
    <int:WordHash hashCode="JL9o40HOD72SWa" id="M/bUSnGn"/>
    <int:WordHash hashCode="qHgGGgvoo1TAEJ" id="1yYWX70S"/>
    <int:WordHash hashCode="gVbRgzhoRZ1k8r" id="59U7TsEj"/>
    <int:WordHash hashCode="Y+tqr1qi8hTs8t" id="Kn9f9JvY"/>
    <int:WordHash hashCode="5/DJw5UHb69Syb" id="Kxm9JTPT"/>
    <int:WordHash hashCode="DBGoglXNXJl7Go" id="jTh9kjfM"/>
    <int:WordHash hashCode="zp9EvD00gTO0ci" id="MflwSMcu"/>
  </int:Manifest>
  <int:Observations>
    <int:Content id="6rTadK3B">
      <int:Rejection type="LegacyProofing"/>
    </int:Content>
    <int:Content id="M/bUSnGn">
      <int:Rejection type="LegacyProofing"/>
    </int:Content>
    <int:Content id="1yYWX70S">
      <int:Rejection type="LegacyProofing"/>
    </int:Content>
    <int:Content id="59U7TsEj">
      <int:Rejection type="LegacyProofing"/>
    </int:Content>
    <int:Content id="Kn9f9JvY">
      <int:Rejection type="LegacyProofing"/>
    </int:Content>
    <int:Content id="Kxm9JTPT">
      <int:Rejection type="LegacyProofing"/>
    </int:Content>
    <int:Content id="jTh9kjfM">
      <int:Rejection type="LegacyProofing"/>
    </int:Content>
    <int:Content id="MflwSMc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86A292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932072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981D14"/>
    <w:multiLevelType w:val="hybridMultilevel"/>
    <w:tmpl w:val="FFFFFFFF"/>
    <w:lvl w:ilvl="0" w:tplc="9C168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620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0DE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28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10E5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EA59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669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EA6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730B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846E35"/>
    <w:multiLevelType w:val="hybridMultilevel"/>
    <w:tmpl w:val="FFFFFFFF"/>
    <w:lvl w:ilvl="0" w:tplc="8E4ED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96B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C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42D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2B5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9EE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D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56D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9EF1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05071"/>
    <w:multiLevelType w:val="hybridMultilevel"/>
    <w:tmpl w:val="6FC2F57E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3D013A6"/>
    <w:multiLevelType w:val="multilevel"/>
    <w:tmpl w:val="26C6DA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A87665"/>
    <w:multiLevelType w:val="hybridMultilevel"/>
    <w:tmpl w:val="BF6C31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A21DE"/>
    <w:multiLevelType w:val="hybridMultilevel"/>
    <w:tmpl w:val="16F6540C"/>
    <w:lvl w:ilvl="0" w:tplc="D924BE4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472A1E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A3581F"/>
    <w:multiLevelType w:val="hybridMultilevel"/>
    <w:tmpl w:val="160C138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236B2"/>
    <w:multiLevelType w:val="hybridMultilevel"/>
    <w:tmpl w:val="FFFFFFFF"/>
    <w:lvl w:ilvl="0" w:tplc="FC60B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CA5D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7CDB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FC6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BEB5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3E8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039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2A7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460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3B78FB"/>
    <w:multiLevelType w:val="hybridMultilevel"/>
    <w:tmpl w:val="F79CB90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F5860E0"/>
    <w:multiLevelType w:val="hybridMultilevel"/>
    <w:tmpl w:val="6CCE9CF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C5221E"/>
    <w:multiLevelType w:val="hybridMultilevel"/>
    <w:tmpl w:val="5A56EFD8"/>
    <w:lvl w:ilvl="0" w:tplc="40FC899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F844D6C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D65EA8"/>
    <w:multiLevelType w:val="hybridMultilevel"/>
    <w:tmpl w:val="1EB21114"/>
    <w:lvl w:ilvl="0" w:tplc="6EA404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DCEA02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B40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220E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AA52D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2C10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42C1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6C24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74DC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05839"/>
    <w:multiLevelType w:val="hybridMultilevel"/>
    <w:tmpl w:val="705A885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A657D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C005B7"/>
    <w:multiLevelType w:val="hybridMultilevel"/>
    <w:tmpl w:val="DF1E1006"/>
    <w:lvl w:ilvl="0" w:tplc="08070017">
      <w:start w:val="1"/>
      <w:numFmt w:val="lowerLetter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FF28DA"/>
    <w:multiLevelType w:val="hybridMultilevel"/>
    <w:tmpl w:val="B83C4D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6563C8"/>
    <w:multiLevelType w:val="hybridMultilevel"/>
    <w:tmpl w:val="269EE77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D118F"/>
    <w:multiLevelType w:val="hybridMultilevel"/>
    <w:tmpl w:val="A8567C68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D153CFD"/>
    <w:multiLevelType w:val="hybridMultilevel"/>
    <w:tmpl w:val="8EDC1F50"/>
    <w:lvl w:ilvl="0" w:tplc="9500C844">
      <w:numFmt w:val="bullet"/>
      <w:lvlText w:val="-"/>
      <w:lvlJc w:val="left"/>
      <w:pPr>
        <w:ind w:left="720" w:hanging="360"/>
      </w:pPr>
      <w:rPr>
        <w:rFonts w:ascii="Titillium" w:eastAsiaTheme="minorHAnsi" w:hAnsi="Titillium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BB27C7"/>
    <w:multiLevelType w:val="multilevel"/>
    <w:tmpl w:val="ECEA5F5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00614FA"/>
    <w:multiLevelType w:val="hybridMultilevel"/>
    <w:tmpl w:val="DC148C0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34AFD"/>
    <w:multiLevelType w:val="hybridMultilevel"/>
    <w:tmpl w:val="38D25E82"/>
    <w:lvl w:ilvl="0" w:tplc="17846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327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4A0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62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8A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223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E85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A7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669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30456"/>
    <w:multiLevelType w:val="hybridMultilevel"/>
    <w:tmpl w:val="0B0AEF22"/>
    <w:lvl w:ilvl="0" w:tplc="AD229F0C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7D78BD"/>
    <w:multiLevelType w:val="hybridMultilevel"/>
    <w:tmpl w:val="55AAC26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0C25C5"/>
    <w:multiLevelType w:val="multilevel"/>
    <w:tmpl w:val="08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E571DF9"/>
    <w:multiLevelType w:val="hybridMultilevel"/>
    <w:tmpl w:val="0DD068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AD07BA"/>
    <w:multiLevelType w:val="hybridMultilevel"/>
    <w:tmpl w:val="2BCED06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9374CA"/>
    <w:multiLevelType w:val="hybridMultilevel"/>
    <w:tmpl w:val="9B8A8F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"/>
  </w:num>
  <w:num w:numId="3">
    <w:abstractNumId w:val="11"/>
  </w:num>
  <w:num w:numId="4">
    <w:abstractNumId w:val="4"/>
  </w:num>
  <w:num w:numId="5">
    <w:abstractNumId w:val="3"/>
  </w:num>
  <w:num w:numId="6">
    <w:abstractNumId w:val="26"/>
  </w:num>
  <w:num w:numId="7">
    <w:abstractNumId w:val="14"/>
  </w:num>
  <w:num w:numId="8">
    <w:abstractNumId w:val="16"/>
  </w:num>
  <w:num w:numId="9">
    <w:abstractNumId w:val="10"/>
  </w:num>
  <w:num w:numId="10">
    <w:abstractNumId w:val="30"/>
  </w:num>
  <w:num w:numId="11">
    <w:abstractNumId w:val="27"/>
  </w:num>
  <w:num w:numId="12">
    <w:abstractNumId w:val="21"/>
  </w:num>
  <w:num w:numId="13">
    <w:abstractNumId w:val="5"/>
  </w:num>
  <w:num w:numId="14">
    <w:abstractNumId w:val="20"/>
  </w:num>
  <w:num w:numId="15">
    <w:abstractNumId w:val="18"/>
  </w:num>
  <w:num w:numId="16">
    <w:abstractNumId w:val="28"/>
  </w:num>
  <w:num w:numId="17">
    <w:abstractNumId w:val="31"/>
  </w:num>
  <w:num w:numId="18">
    <w:abstractNumId w:val="1"/>
  </w:num>
  <w:num w:numId="19">
    <w:abstractNumId w:val="0"/>
  </w:num>
  <w:num w:numId="20">
    <w:abstractNumId w:val="6"/>
  </w:num>
  <w:num w:numId="21">
    <w:abstractNumId w:val="17"/>
  </w:num>
  <w:num w:numId="22">
    <w:abstractNumId w:val="9"/>
  </w:num>
  <w:num w:numId="23">
    <w:abstractNumId w:val="23"/>
  </w:num>
  <w:num w:numId="24">
    <w:abstractNumId w:val="19"/>
  </w:num>
  <w:num w:numId="25">
    <w:abstractNumId w:val="13"/>
  </w:num>
  <w:num w:numId="26">
    <w:abstractNumId w:val="12"/>
  </w:num>
  <w:num w:numId="27">
    <w:abstractNumId w:val="24"/>
  </w:num>
  <w:num w:numId="28">
    <w:abstractNumId w:val="8"/>
  </w:num>
  <w:num w:numId="29">
    <w:abstractNumId w:val="15"/>
  </w:num>
  <w:num w:numId="30">
    <w:abstractNumId w:val="22"/>
  </w:num>
  <w:num w:numId="31">
    <w:abstractNumId w:val="29"/>
  </w:num>
  <w:num w:numId="32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ocumentProtection w:edit="forms" w:formatting="1" w:enforcement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1B9"/>
    <w:rsid w:val="00000FF6"/>
    <w:rsid w:val="000039E6"/>
    <w:rsid w:val="0000438F"/>
    <w:rsid w:val="000109D2"/>
    <w:rsid w:val="0001254E"/>
    <w:rsid w:val="0001532F"/>
    <w:rsid w:val="00017118"/>
    <w:rsid w:val="000216CB"/>
    <w:rsid w:val="00024509"/>
    <w:rsid w:val="00027181"/>
    <w:rsid w:val="000278EF"/>
    <w:rsid w:val="00031DB4"/>
    <w:rsid w:val="00032838"/>
    <w:rsid w:val="000328D9"/>
    <w:rsid w:val="00032E57"/>
    <w:rsid w:val="000345F9"/>
    <w:rsid w:val="00034CC1"/>
    <w:rsid w:val="0003516D"/>
    <w:rsid w:val="00036012"/>
    <w:rsid w:val="000363AA"/>
    <w:rsid w:val="00037AB6"/>
    <w:rsid w:val="00037C36"/>
    <w:rsid w:val="00044C5B"/>
    <w:rsid w:val="00047409"/>
    <w:rsid w:val="0004770D"/>
    <w:rsid w:val="00050243"/>
    <w:rsid w:val="000506E0"/>
    <w:rsid w:val="0005179E"/>
    <w:rsid w:val="000523A7"/>
    <w:rsid w:val="00052BC3"/>
    <w:rsid w:val="0005646A"/>
    <w:rsid w:val="000578F5"/>
    <w:rsid w:val="000612FB"/>
    <w:rsid w:val="00061A6D"/>
    <w:rsid w:val="00070EAB"/>
    <w:rsid w:val="00072508"/>
    <w:rsid w:val="0007431B"/>
    <w:rsid w:val="00082665"/>
    <w:rsid w:val="000831D4"/>
    <w:rsid w:val="000905AB"/>
    <w:rsid w:val="00091632"/>
    <w:rsid w:val="00091CB4"/>
    <w:rsid w:val="00092292"/>
    <w:rsid w:val="0009433A"/>
    <w:rsid w:val="00095E8F"/>
    <w:rsid w:val="000A2D70"/>
    <w:rsid w:val="000A3128"/>
    <w:rsid w:val="000A458B"/>
    <w:rsid w:val="000A49CA"/>
    <w:rsid w:val="000A594B"/>
    <w:rsid w:val="000A6276"/>
    <w:rsid w:val="000B0FCC"/>
    <w:rsid w:val="000B4C40"/>
    <w:rsid w:val="000C2DD4"/>
    <w:rsid w:val="000C35B2"/>
    <w:rsid w:val="000C3E07"/>
    <w:rsid w:val="000C50AC"/>
    <w:rsid w:val="000C5ED0"/>
    <w:rsid w:val="000D04C0"/>
    <w:rsid w:val="000D1903"/>
    <w:rsid w:val="000D22B2"/>
    <w:rsid w:val="000D551B"/>
    <w:rsid w:val="000D69B9"/>
    <w:rsid w:val="000D6F52"/>
    <w:rsid w:val="000E13E4"/>
    <w:rsid w:val="000E177D"/>
    <w:rsid w:val="000E3243"/>
    <w:rsid w:val="000E33A7"/>
    <w:rsid w:val="000E7571"/>
    <w:rsid w:val="000F1675"/>
    <w:rsid w:val="000F2055"/>
    <w:rsid w:val="000F21B9"/>
    <w:rsid w:val="000F29EB"/>
    <w:rsid w:val="000F6F1C"/>
    <w:rsid w:val="00100B4F"/>
    <w:rsid w:val="001036AD"/>
    <w:rsid w:val="00105A01"/>
    <w:rsid w:val="00111C72"/>
    <w:rsid w:val="00112252"/>
    <w:rsid w:val="00112AD1"/>
    <w:rsid w:val="001160CF"/>
    <w:rsid w:val="00117A55"/>
    <w:rsid w:val="00121152"/>
    <w:rsid w:val="001243CB"/>
    <w:rsid w:val="00127FF7"/>
    <w:rsid w:val="00130F13"/>
    <w:rsid w:val="001331FF"/>
    <w:rsid w:val="001339A1"/>
    <w:rsid w:val="00140F40"/>
    <w:rsid w:val="00144874"/>
    <w:rsid w:val="00151594"/>
    <w:rsid w:val="001526E1"/>
    <w:rsid w:val="001530B2"/>
    <w:rsid w:val="001534F8"/>
    <w:rsid w:val="00153964"/>
    <w:rsid w:val="001546B1"/>
    <w:rsid w:val="00154EA6"/>
    <w:rsid w:val="001568E9"/>
    <w:rsid w:val="00162EFD"/>
    <w:rsid w:val="00174ABD"/>
    <w:rsid w:val="00175550"/>
    <w:rsid w:val="00180FBE"/>
    <w:rsid w:val="00182881"/>
    <w:rsid w:val="001944B3"/>
    <w:rsid w:val="00194DD1"/>
    <w:rsid w:val="00195743"/>
    <w:rsid w:val="001A46BF"/>
    <w:rsid w:val="001A47F5"/>
    <w:rsid w:val="001A539E"/>
    <w:rsid w:val="001A6B5E"/>
    <w:rsid w:val="001B218B"/>
    <w:rsid w:val="001B7801"/>
    <w:rsid w:val="001C0DD7"/>
    <w:rsid w:val="001C1B77"/>
    <w:rsid w:val="001C41B9"/>
    <w:rsid w:val="001C430A"/>
    <w:rsid w:val="001C5170"/>
    <w:rsid w:val="001C7789"/>
    <w:rsid w:val="001C7BA2"/>
    <w:rsid w:val="001D15DE"/>
    <w:rsid w:val="001D3500"/>
    <w:rsid w:val="001D3AE2"/>
    <w:rsid w:val="001D3C98"/>
    <w:rsid w:val="001D5D9C"/>
    <w:rsid w:val="001D7C46"/>
    <w:rsid w:val="001E19EB"/>
    <w:rsid w:val="001E21EF"/>
    <w:rsid w:val="001E38BE"/>
    <w:rsid w:val="001E4962"/>
    <w:rsid w:val="001E4F3D"/>
    <w:rsid w:val="001EDFEC"/>
    <w:rsid w:val="001EE232"/>
    <w:rsid w:val="001F20B6"/>
    <w:rsid w:val="001F2D7B"/>
    <w:rsid w:val="001F74E0"/>
    <w:rsid w:val="001F77A2"/>
    <w:rsid w:val="002035AF"/>
    <w:rsid w:val="00204067"/>
    <w:rsid w:val="0020543E"/>
    <w:rsid w:val="00211079"/>
    <w:rsid w:val="002111C8"/>
    <w:rsid w:val="002112F7"/>
    <w:rsid w:val="00211BD8"/>
    <w:rsid w:val="0021643E"/>
    <w:rsid w:val="00217F75"/>
    <w:rsid w:val="0022187C"/>
    <w:rsid w:val="00221D24"/>
    <w:rsid w:val="00225B34"/>
    <w:rsid w:val="002266EE"/>
    <w:rsid w:val="002270A8"/>
    <w:rsid w:val="002303F0"/>
    <w:rsid w:val="00230493"/>
    <w:rsid w:val="0023113D"/>
    <w:rsid w:val="002329EE"/>
    <w:rsid w:val="00236B55"/>
    <w:rsid w:val="00237030"/>
    <w:rsid w:val="00240806"/>
    <w:rsid w:val="002416F3"/>
    <w:rsid w:val="002451A0"/>
    <w:rsid w:val="00254089"/>
    <w:rsid w:val="00256445"/>
    <w:rsid w:val="00260824"/>
    <w:rsid w:val="002628E1"/>
    <w:rsid w:val="00267962"/>
    <w:rsid w:val="00267D58"/>
    <w:rsid w:val="002761ED"/>
    <w:rsid w:val="00276A72"/>
    <w:rsid w:val="0028293E"/>
    <w:rsid w:val="00283C36"/>
    <w:rsid w:val="00285021"/>
    <w:rsid w:val="0028540A"/>
    <w:rsid w:val="00285C15"/>
    <w:rsid w:val="002911E2"/>
    <w:rsid w:val="002973AC"/>
    <w:rsid w:val="002A0A82"/>
    <w:rsid w:val="002A15A8"/>
    <w:rsid w:val="002A388B"/>
    <w:rsid w:val="002A3D2B"/>
    <w:rsid w:val="002A45B4"/>
    <w:rsid w:val="002A514D"/>
    <w:rsid w:val="002A5331"/>
    <w:rsid w:val="002A7222"/>
    <w:rsid w:val="002B1B07"/>
    <w:rsid w:val="002B4789"/>
    <w:rsid w:val="002C0DD5"/>
    <w:rsid w:val="002C1A04"/>
    <w:rsid w:val="002C5811"/>
    <w:rsid w:val="002C7B88"/>
    <w:rsid w:val="002D0078"/>
    <w:rsid w:val="002D06E6"/>
    <w:rsid w:val="002D12C1"/>
    <w:rsid w:val="002D439B"/>
    <w:rsid w:val="002D4558"/>
    <w:rsid w:val="002D7B98"/>
    <w:rsid w:val="002D7D55"/>
    <w:rsid w:val="002E03A7"/>
    <w:rsid w:val="002E32C8"/>
    <w:rsid w:val="002E42ED"/>
    <w:rsid w:val="002E645D"/>
    <w:rsid w:val="002E704B"/>
    <w:rsid w:val="002F305D"/>
    <w:rsid w:val="002F4335"/>
    <w:rsid w:val="002F6C9E"/>
    <w:rsid w:val="00302BD8"/>
    <w:rsid w:val="00303EB8"/>
    <w:rsid w:val="0030489B"/>
    <w:rsid w:val="00305BE3"/>
    <w:rsid w:val="00305EC2"/>
    <w:rsid w:val="00306277"/>
    <w:rsid w:val="00307001"/>
    <w:rsid w:val="00307224"/>
    <w:rsid w:val="00311175"/>
    <w:rsid w:val="00311B7F"/>
    <w:rsid w:val="00314B3C"/>
    <w:rsid w:val="00315FB1"/>
    <w:rsid w:val="00316E74"/>
    <w:rsid w:val="00317412"/>
    <w:rsid w:val="003228F5"/>
    <w:rsid w:val="003234D1"/>
    <w:rsid w:val="00324003"/>
    <w:rsid w:val="00325426"/>
    <w:rsid w:val="0032760E"/>
    <w:rsid w:val="00327AC2"/>
    <w:rsid w:val="00330ED6"/>
    <w:rsid w:val="00340A32"/>
    <w:rsid w:val="00341910"/>
    <w:rsid w:val="003449CF"/>
    <w:rsid w:val="003457E4"/>
    <w:rsid w:val="003475E6"/>
    <w:rsid w:val="00363C11"/>
    <w:rsid w:val="00363C61"/>
    <w:rsid w:val="0036473A"/>
    <w:rsid w:val="00365429"/>
    <w:rsid w:val="00365C6A"/>
    <w:rsid w:val="00365CDD"/>
    <w:rsid w:val="00367D30"/>
    <w:rsid w:val="00380C34"/>
    <w:rsid w:val="00384D94"/>
    <w:rsid w:val="00386C25"/>
    <w:rsid w:val="00392E7B"/>
    <w:rsid w:val="00393C4B"/>
    <w:rsid w:val="003A33FA"/>
    <w:rsid w:val="003A40D3"/>
    <w:rsid w:val="003A4A68"/>
    <w:rsid w:val="003A5274"/>
    <w:rsid w:val="003A6B60"/>
    <w:rsid w:val="003A6ED6"/>
    <w:rsid w:val="003A7169"/>
    <w:rsid w:val="003A753E"/>
    <w:rsid w:val="003B04E8"/>
    <w:rsid w:val="003B145B"/>
    <w:rsid w:val="003B1B9B"/>
    <w:rsid w:val="003B63CA"/>
    <w:rsid w:val="003B6546"/>
    <w:rsid w:val="003B73B0"/>
    <w:rsid w:val="003C07D1"/>
    <w:rsid w:val="003C29A9"/>
    <w:rsid w:val="003C302C"/>
    <w:rsid w:val="003C63E2"/>
    <w:rsid w:val="003D2D2B"/>
    <w:rsid w:val="003D32E1"/>
    <w:rsid w:val="003D47E8"/>
    <w:rsid w:val="003D5793"/>
    <w:rsid w:val="003E161E"/>
    <w:rsid w:val="003E5DD3"/>
    <w:rsid w:val="003F0670"/>
    <w:rsid w:val="003F140B"/>
    <w:rsid w:val="003F1863"/>
    <w:rsid w:val="003F1B01"/>
    <w:rsid w:val="003F7C66"/>
    <w:rsid w:val="003F7F46"/>
    <w:rsid w:val="004023FD"/>
    <w:rsid w:val="004024B6"/>
    <w:rsid w:val="00402791"/>
    <w:rsid w:val="00404241"/>
    <w:rsid w:val="00407166"/>
    <w:rsid w:val="00410A22"/>
    <w:rsid w:val="0042054A"/>
    <w:rsid w:val="00420E30"/>
    <w:rsid w:val="00421202"/>
    <w:rsid w:val="004212DF"/>
    <w:rsid w:val="00426870"/>
    <w:rsid w:val="0043503B"/>
    <w:rsid w:val="00445017"/>
    <w:rsid w:val="00447F29"/>
    <w:rsid w:val="00457B2E"/>
    <w:rsid w:val="00461C71"/>
    <w:rsid w:val="00463695"/>
    <w:rsid w:val="00464483"/>
    <w:rsid w:val="00467BF9"/>
    <w:rsid w:val="0047062E"/>
    <w:rsid w:val="004707A4"/>
    <w:rsid w:val="00475F43"/>
    <w:rsid w:val="004824B0"/>
    <w:rsid w:val="00485B63"/>
    <w:rsid w:val="0048714B"/>
    <w:rsid w:val="0049375B"/>
    <w:rsid w:val="004972E4"/>
    <w:rsid w:val="004A4675"/>
    <w:rsid w:val="004A7245"/>
    <w:rsid w:val="004B0C22"/>
    <w:rsid w:val="004B300A"/>
    <w:rsid w:val="004B6579"/>
    <w:rsid w:val="004C00DE"/>
    <w:rsid w:val="004C0284"/>
    <w:rsid w:val="004C08D9"/>
    <w:rsid w:val="004C4133"/>
    <w:rsid w:val="004C4E17"/>
    <w:rsid w:val="004C5731"/>
    <w:rsid w:val="004C7AB8"/>
    <w:rsid w:val="004D0462"/>
    <w:rsid w:val="004D1360"/>
    <w:rsid w:val="004D143C"/>
    <w:rsid w:val="004D1628"/>
    <w:rsid w:val="004D59B2"/>
    <w:rsid w:val="004D7433"/>
    <w:rsid w:val="004D7DE8"/>
    <w:rsid w:val="004D7EB5"/>
    <w:rsid w:val="004E04D7"/>
    <w:rsid w:val="004E2187"/>
    <w:rsid w:val="004E4994"/>
    <w:rsid w:val="004E4E5D"/>
    <w:rsid w:val="004F1B14"/>
    <w:rsid w:val="004F298C"/>
    <w:rsid w:val="004F3106"/>
    <w:rsid w:val="004F3C5C"/>
    <w:rsid w:val="004F5673"/>
    <w:rsid w:val="004F6DE7"/>
    <w:rsid w:val="00500AC2"/>
    <w:rsid w:val="00500D19"/>
    <w:rsid w:val="00501B40"/>
    <w:rsid w:val="005027FD"/>
    <w:rsid w:val="005034AA"/>
    <w:rsid w:val="005049ED"/>
    <w:rsid w:val="00511408"/>
    <w:rsid w:val="005142A9"/>
    <w:rsid w:val="00517232"/>
    <w:rsid w:val="00527068"/>
    <w:rsid w:val="005328ED"/>
    <w:rsid w:val="0053414C"/>
    <w:rsid w:val="00541A25"/>
    <w:rsid w:val="0055193E"/>
    <w:rsid w:val="00562E8E"/>
    <w:rsid w:val="00563A83"/>
    <w:rsid w:val="00566F96"/>
    <w:rsid w:val="005707DD"/>
    <w:rsid w:val="0057333B"/>
    <w:rsid w:val="0057446B"/>
    <w:rsid w:val="00574E2B"/>
    <w:rsid w:val="00575A60"/>
    <w:rsid w:val="00576331"/>
    <w:rsid w:val="005829D5"/>
    <w:rsid w:val="00583987"/>
    <w:rsid w:val="00587725"/>
    <w:rsid w:val="00592ACC"/>
    <w:rsid w:val="00594877"/>
    <w:rsid w:val="00595450"/>
    <w:rsid w:val="00596912"/>
    <w:rsid w:val="00597A5D"/>
    <w:rsid w:val="00597D3C"/>
    <w:rsid w:val="005A2773"/>
    <w:rsid w:val="005A2D91"/>
    <w:rsid w:val="005A302B"/>
    <w:rsid w:val="005A3B4A"/>
    <w:rsid w:val="005A5238"/>
    <w:rsid w:val="005A6CF7"/>
    <w:rsid w:val="005B3919"/>
    <w:rsid w:val="005B7DAC"/>
    <w:rsid w:val="005C2F1B"/>
    <w:rsid w:val="005C3C62"/>
    <w:rsid w:val="005C6612"/>
    <w:rsid w:val="005D07A8"/>
    <w:rsid w:val="005D091D"/>
    <w:rsid w:val="005D568E"/>
    <w:rsid w:val="005E1F92"/>
    <w:rsid w:val="005E3590"/>
    <w:rsid w:val="005E6244"/>
    <w:rsid w:val="005E7804"/>
    <w:rsid w:val="005F0362"/>
    <w:rsid w:val="005F08C1"/>
    <w:rsid w:val="005F1C13"/>
    <w:rsid w:val="005F52BD"/>
    <w:rsid w:val="005F5A59"/>
    <w:rsid w:val="005F5FD7"/>
    <w:rsid w:val="005F7085"/>
    <w:rsid w:val="00603A21"/>
    <w:rsid w:val="006073DA"/>
    <w:rsid w:val="00610194"/>
    <w:rsid w:val="0061480E"/>
    <w:rsid w:val="00614846"/>
    <w:rsid w:val="00615DB5"/>
    <w:rsid w:val="006160E6"/>
    <w:rsid w:val="006237FB"/>
    <w:rsid w:val="00630238"/>
    <w:rsid w:val="00632AF9"/>
    <w:rsid w:val="00636F54"/>
    <w:rsid w:val="0064194B"/>
    <w:rsid w:val="00642AA6"/>
    <w:rsid w:val="00643112"/>
    <w:rsid w:val="006440A8"/>
    <w:rsid w:val="0064515B"/>
    <w:rsid w:val="00647119"/>
    <w:rsid w:val="00647FA6"/>
    <w:rsid w:val="00650DA6"/>
    <w:rsid w:val="00650EFE"/>
    <w:rsid w:val="006529A0"/>
    <w:rsid w:val="00653467"/>
    <w:rsid w:val="00653DC4"/>
    <w:rsid w:val="00655572"/>
    <w:rsid w:val="00656C37"/>
    <w:rsid w:val="0066130D"/>
    <w:rsid w:val="00661CEB"/>
    <w:rsid w:val="00664D28"/>
    <w:rsid w:val="006654EB"/>
    <w:rsid w:val="00665A0D"/>
    <w:rsid w:val="0066764E"/>
    <w:rsid w:val="006722B8"/>
    <w:rsid w:val="00676394"/>
    <w:rsid w:val="00683372"/>
    <w:rsid w:val="00686457"/>
    <w:rsid w:val="00690333"/>
    <w:rsid w:val="0069156B"/>
    <w:rsid w:val="006915D3"/>
    <w:rsid w:val="006A397B"/>
    <w:rsid w:val="006A5272"/>
    <w:rsid w:val="006A55E4"/>
    <w:rsid w:val="006A63A1"/>
    <w:rsid w:val="006A63A3"/>
    <w:rsid w:val="006A7DF6"/>
    <w:rsid w:val="006B0039"/>
    <w:rsid w:val="006B0A9D"/>
    <w:rsid w:val="006B2122"/>
    <w:rsid w:val="006B27DF"/>
    <w:rsid w:val="006B304A"/>
    <w:rsid w:val="006B3B70"/>
    <w:rsid w:val="006B3C3D"/>
    <w:rsid w:val="006B6020"/>
    <w:rsid w:val="006C0AD9"/>
    <w:rsid w:val="006C1BF7"/>
    <w:rsid w:val="006C4CE4"/>
    <w:rsid w:val="006C58C2"/>
    <w:rsid w:val="006C5EF0"/>
    <w:rsid w:val="006D1088"/>
    <w:rsid w:val="006D21C5"/>
    <w:rsid w:val="006D4DBA"/>
    <w:rsid w:val="006D5235"/>
    <w:rsid w:val="006D5A91"/>
    <w:rsid w:val="006E087E"/>
    <w:rsid w:val="006E1E13"/>
    <w:rsid w:val="006E2DE0"/>
    <w:rsid w:val="006E62D7"/>
    <w:rsid w:val="006E656D"/>
    <w:rsid w:val="006F1CF9"/>
    <w:rsid w:val="006F352B"/>
    <w:rsid w:val="006F43C4"/>
    <w:rsid w:val="006F5459"/>
    <w:rsid w:val="006F7EE0"/>
    <w:rsid w:val="00700A79"/>
    <w:rsid w:val="007020C9"/>
    <w:rsid w:val="00703EF4"/>
    <w:rsid w:val="00704A25"/>
    <w:rsid w:val="0070577A"/>
    <w:rsid w:val="007061BC"/>
    <w:rsid w:val="007067CB"/>
    <w:rsid w:val="00707B3B"/>
    <w:rsid w:val="00710395"/>
    <w:rsid w:val="00715F40"/>
    <w:rsid w:val="007169B3"/>
    <w:rsid w:val="00717833"/>
    <w:rsid w:val="00724016"/>
    <w:rsid w:val="0072686C"/>
    <w:rsid w:val="00726FE3"/>
    <w:rsid w:val="00730613"/>
    <w:rsid w:val="00731D12"/>
    <w:rsid w:val="00732567"/>
    <w:rsid w:val="00735712"/>
    <w:rsid w:val="007359B7"/>
    <w:rsid w:val="007361E7"/>
    <w:rsid w:val="00736EFD"/>
    <w:rsid w:val="00737AEA"/>
    <w:rsid w:val="007440FB"/>
    <w:rsid w:val="00744601"/>
    <w:rsid w:val="00744A62"/>
    <w:rsid w:val="00746385"/>
    <w:rsid w:val="0074718F"/>
    <w:rsid w:val="00747B60"/>
    <w:rsid w:val="00755E16"/>
    <w:rsid w:val="007575E1"/>
    <w:rsid w:val="007608D9"/>
    <w:rsid w:val="00761D9A"/>
    <w:rsid w:val="007628D5"/>
    <w:rsid w:val="0076461C"/>
    <w:rsid w:val="00764C3F"/>
    <w:rsid w:val="007679FA"/>
    <w:rsid w:val="00767EA4"/>
    <w:rsid w:val="00772D8F"/>
    <w:rsid w:val="00774454"/>
    <w:rsid w:val="007826FF"/>
    <w:rsid w:val="00782DAB"/>
    <w:rsid w:val="00782DE6"/>
    <w:rsid w:val="007853F7"/>
    <w:rsid w:val="00795CDC"/>
    <w:rsid w:val="007961DD"/>
    <w:rsid w:val="007966BF"/>
    <w:rsid w:val="00796BC8"/>
    <w:rsid w:val="007A17D8"/>
    <w:rsid w:val="007A310C"/>
    <w:rsid w:val="007A36EF"/>
    <w:rsid w:val="007A4936"/>
    <w:rsid w:val="007B022C"/>
    <w:rsid w:val="007B3908"/>
    <w:rsid w:val="007B4694"/>
    <w:rsid w:val="007B4F68"/>
    <w:rsid w:val="007B540B"/>
    <w:rsid w:val="007B59E1"/>
    <w:rsid w:val="007B669F"/>
    <w:rsid w:val="007C10C5"/>
    <w:rsid w:val="007C22DE"/>
    <w:rsid w:val="007C26C4"/>
    <w:rsid w:val="007C5A61"/>
    <w:rsid w:val="007D295D"/>
    <w:rsid w:val="007D55E1"/>
    <w:rsid w:val="007D6434"/>
    <w:rsid w:val="007E12F0"/>
    <w:rsid w:val="007E1893"/>
    <w:rsid w:val="007E4EED"/>
    <w:rsid w:val="007E4F82"/>
    <w:rsid w:val="007E5E51"/>
    <w:rsid w:val="007E6FE6"/>
    <w:rsid w:val="007E7BAA"/>
    <w:rsid w:val="007E7E76"/>
    <w:rsid w:val="007E7F4D"/>
    <w:rsid w:val="007F2E34"/>
    <w:rsid w:val="007F32AF"/>
    <w:rsid w:val="00801C37"/>
    <w:rsid w:val="00802318"/>
    <w:rsid w:val="00806F7A"/>
    <w:rsid w:val="00807B64"/>
    <w:rsid w:val="00807D6A"/>
    <w:rsid w:val="0081073E"/>
    <w:rsid w:val="00813390"/>
    <w:rsid w:val="00813530"/>
    <w:rsid w:val="00814472"/>
    <w:rsid w:val="00816132"/>
    <w:rsid w:val="008202E4"/>
    <w:rsid w:val="008226A6"/>
    <w:rsid w:val="008253BC"/>
    <w:rsid w:val="00826077"/>
    <w:rsid w:val="008300E8"/>
    <w:rsid w:val="00835A45"/>
    <w:rsid w:val="0084007E"/>
    <w:rsid w:val="008405CC"/>
    <w:rsid w:val="008416EE"/>
    <w:rsid w:val="00841C7D"/>
    <w:rsid w:val="00846A81"/>
    <w:rsid w:val="008470AA"/>
    <w:rsid w:val="00852B3E"/>
    <w:rsid w:val="00853EBF"/>
    <w:rsid w:val="0085499F"/>
    <w:rsid w:val="008579C4"/>
    <w:rsid w:val="00857B0A"/>
    <w:rsid w:val="00857B60"/>
    <w:rsid w:val="00857DF1"/>
    <w:rsid w:val="008611CE"/>
    <w:rsid w:val="008653C8"/>
    <w:rsid w:val="008653D6"/>
    <w:rsid w:val="008665E6"/>
    <w:rsid w:val="00867D84"/>
    <w:rsid w:val="00870384"/>
    <w:rsid w:val="00870B1A"/>
    <w:rsid w:val="00873288"/>
    <w:rsid w:val="008752E7"/>
    <w:rsid w:val="0088378B"/>
    <w:rsid w:val="00883F85"/>
    <w:rsid w:val="008845B7"/>
    <w:rsid w:val="00886C4A"/>
    <w:rsid w:val="00887CA8"/>
    <w:rsid w:val="00895085"/>
    <w:rsid w:val="008A31DD"/>
    <w:rsid w:val="008A3221"/>
    <w:rsid w:val="008A34FA"/>
    <w:rsid w:val="008A5083"/>
    <w:rsid w:val="008B4521"/>
    <w:rsid w:val="008B5B91"/>
    <w:rsid w:val="008C13A8"/>
    <w:rsid w:val="008C24F0"/>
    <w:rsid w:val="008C25CF"/>
    <w:rsid w:val="008C2DCE"/>
    <w:rsid w:val="008C597E"/>
    <w:rsid w:val="008C7058"/>
    <w:rsid w:val="008D04A6"/>
    <w:rsid w:val="008D17AA"/>
    <w:rsid w:val="008D1ED5"/>
    <w:rsid w:val="008D4D37"/>
    <w:rsid w:val="008D5E9A"/>
    <w:rsid w:val="008E29D4"/>
    <w:rsid w:val="008E45CD"/>
    <w:rsid w:val="008F1025"/>
    <w:rsid w:val="008F19A1"/>
    <w:rsid w:val="008F1B7B"/>
    <w:rsid w:val="008F5334"/>
    <w:rsid w:val="008F68BF"/>
    <w:rsid w:val="008F71D6"/>
    <w:rsid w:val="008F754B"/>
    <w:rsid w:val="008F7963"/>
    <w:rsid w:val="0090034C"/>
    <w:rsid w:val="0090093C"/>
    <w:rsid w:val="009011EF"/>
    <w:rsid w:val="009019F4"/>
    <w:rsid w:val="00901CD1"/>
    <w:rsid w:val="00904A33"/>
    <w:rsid w:val="009056A1"/>
    <w:rsid w:val="00911068"/>
    <w:rsid w:val="00912D04"/>
    <w:rsid w:val="00912D5F"/>
    <w:rsid w:val="00913681"/>
    <w:rsid w:val="00915BF5"/>
    <w:rsid w:val="00915E6F"/>
    <w:rsid w:val="00922A52"/>
    <w:rsid w:val="00922AEE"/>
    <w:rsid w:val="00925FBD"/>
    <w:rsid w:val="00930EAC"/>
    <w:rsid w:val="00931AFC"/>
    <w:rsid w:val="00931EE5"/>
    <w:rsid w:val="0093473C"/>
    <w:rsid w:val="00935AB1"/>
    <w:rsid w:val="00936C3D"/>
    <w:rsid w:val="009407BF"/>
    <w:rsid w:val="00942146"/>
    <w:rsid w:val="009438C3"/>
    <w:rsid w:val="00943F66"/>
    <w:rsid w:val="00944EC4"/>
    <w:rsid w:val="00947257"/>
    <w:rsid w:val="00953EA9"/>
    <w:rsid w:val="00954BA6"/>
    <w:rsid w:val="00956817"/>
    <w:rsid w:val="00964282"/>
    <w:rsid w:val="00966BC7"/>
    <w:rsid w:val="009677EB"/>
    <w:rsid w:val="00967800"/>
    <w:rsid w:val="0097362D"/>
    <w:rsid w:val="00974A88"/>
    <w:rsid w:val="009754CE"/>
    <w:rsid w:val="00975D80"/>
    <w:rsid w:val="00975F09"/>
    <w:rsid w:val="00977106"/>
    <w:rsid w:val="00977E59"/>
    <w:rsid w:val="0098475D"/>
    <w:rsid w:val="00986500"/>
    <w:rsid w:val="00986AAF"/>
    <w:rsid w:val="00990940"/>
    <w:rsid w:val="00990B7E"/>
    <w:rsid w:val="00993CDD"/>
    <w:rsid w:val="00996B30"/>
    <w:rsid w:val="009970B9"/>
    <w:rsid w:val="009A291B"/>
    <w:rsid w:val="009A4207"/>
    <w:rsid w:val="009B15C7"/>
    <w:rsid w:val="009B34AF"/>
    <w:rsid w:val="009B5755"/>
    <w:rsid w:val="009B79B3"/>
    <w:rsid w:val="009C5306"/>
    <w:rsid w:val="009C6043"/>
    <w:rsid w:val="009C7330"/>
    <w:rsid w:val="009D1250"/>
    <w:rsid w:val="009D37F1"/>
    <w:rsid w:val="009D4AB6"/>
    <w:rsid w:val="009D5006"/>
    <w:rsid w:val="009D7031"/>
    <w:rsid w:val="009D7485"/>
    <w:rsid w:val="009D7767"/>
    <w:rsid w:val="009E5F42"/>
    <w:rsid w:val="009E6C44"/>
    <w:rsid w:val="009E6D4C"/>
    <w:rsid w:val="009E7FF2"/>
    <w:rsid w:val="009F0331"/>
    <w:rsid w:val="009F112A"/>
    <w:rsid w:val="009F6B5A"/>
    <w:rsid w:val="00A056D4"/>
    <w:rsid w:val="00A07BEB"/>
    <w:rsid w:val="00A11533"/>
    <w:rsid w:val="00A12C8E"/>
    <w:rsid w:val="00A251A6"/>
    <w:rsid w:val="00A31B07"/>
    <w:rsid w:val="00A40E38"/>
    <w:rsid w:val="00A41487"/>
    <w:rsid w:val="00A4150F"/>
    <w:rsid w:val="00A41F7E"/>
    <w:rsid w:val="00A454BD"/>
    <w:rsid w:val="00A454E4"/>
    <w:rsid w:val="00A4793D"/>
    <w:rsid w:val="00A5205C"/>
    <w:rsid w:val="00A5367C"/>
    <w:rsid w:val="00A5662C"/>
    <w:rsid w:val="00A6097D"/>
    <w:rsid w:val="00A653F6"/>
    <w:rsid w:val="00A66258"/>
    <w:rsid w:val="00A66314"/>
    <w:rsid w:val="00A6713C"/>
    <w:rsid w:val="00A70E4B"/>
    <w:rsid w:val="00A713EE"/>
    <w:rsid w:val="00A720EE"/>
    <w:rsid w:val="00A723C9"/>
    <w:rsid w:val="00A7456E"/>
    <w:rsid w:val="00A81336"/>
    <w:rsid w:val="00A860FD"/>
    <w:rsid w:val="00A866AF"/>
    <w:rsid w:val="00A868D6"/>
    <w:rsid w:val="00A904AB"/>
    <w:rsid w:val="00A90545"/>
    <w:rsid w:val="00A915D4"/>
    <w:rsid w:val="00A933E3"/>
    <w:rsid w:val="00A936A8"/>
    <w:rsid w:val="00A97070"/>
    <w:rsid w:val="00AA10AF"/>
    <w:rsid w:val="00AA2AF6"/>
    <w:rsid w:val="00AA3613"/>
    <w:rsid w:val="00AA5EE1"/>
    <w:rsid w:val="00AA6B52"/>
    <w:rsid w:val="00AB1334"/>
    <w:rsid w:val="00AB1A2D"/>
    <w:rsid w:val="00AB26CC"/>
    <w:rsid w:val="00AB31B0"/>
    <w:rsid w:val="00AB4606"/>
    <w:rsid w:val="00AB4D8C"/>
    <w:rsid w:val="00AB54E2"/>
    <w:rsid w:val="00AB6509"/>
    <w:rsid w:val="00AB75EB"/>
    <w:rsid w:val="00AC4772"/>
    <w:rsid w:val="00AC4E10"/>
    <w:rsid w:val="00AC5451"/>
    <w:rsid w:val="00AC6793"/>
    <w:rsid w:val="00AC6A44"/>
    <w:rsid w:val="00AD08DC"/>
    <w:rsid w:val="00AD3EAC"/>
    <w:rsid w:val="00AD4408"/>
    <w:rsid w:val="00AD4D8E"/>
    <w:rsid w:val="00AD5680"/>
    <w:rsid w:val="00AD5E02"/>
    <w:rsid w:val="00AE0E97"/>
    <w:rsid w:val="00AE1EAC"/>
    <w:rsid w:val="00AE1FAE"/>
    <w:rsid w:val="00AE7638"/>
    <w:rsid w:val="00AE7E1B"/>
    <w:rsid w:val="00AF04D1"/>
    <w:rsid w:val="00AF35DE"/>
    <w:rsid w:val="00AF3A4A"/>
    <w:rsid w:val="00AF4498"/>
    <w:rsid w:val="00B0076B"/>
    <w:rsid w:val="00B01F06"/>
    <w:rsid w:val="00B0404C"/>
    <w:rsid w:val="00B055BB"/>
    <w:rsid w:val="00B074F7"/>
    <w:rsid w:val="00B14002"/>
    <w:rsid w:val="00B1766D"/>
    <w:rsid w:val="00B17807"/>
    <w:rsid w:val="00B23217"/>
    <w:rsid w:val="00B234E1"/>
    <w:rsid w:val="00B262E1"/>
    <w:rsid w:val="00B26AB4"/>
    <w:rsid w:val="00B3239E"/>
    <w:rsid w:val="00B3301E"/>
    <w:rsid w:val="00B335CA"/>
    <w:rsid w:val="00B40193"/>
    <w:rsid w:val="00B40B9B"/>
    <w:rsid w:val="00B40D52"/>
    <w:rsid w:val="00B41E24"/>
    <w:rsid w:val="00B51B62"/>
    <w:rsid w:val="00B52E5E"/>
    <w:rsid w:val="00B53B22"/>
    <w:rsid w:val="00B55596"/>
    <w:rsid w:val="00B578B1"/>
    <w:rsid w:val="00B62C27"/>
    <w:rsid w:val="00B662B3"/>
    <w:rsid w:val="00B66DB0"/>
    <w:rsid w:val="00B705B0"/>
    <w:rsid w:val="00B70E4D"/>
    <w:rsid w:val="00B71EE8"/>
    <w:rsid w:val="00B72026"/>
    <w:rsid w:val="00B72CF8"/>
    <w:rsid w:val="00B73B0F"/>
    <w:rsid w:val="00B73E0B"/>
    <w:rsid w:val="00B7520D"/>
    <w:rsid w:val="00B75D95"/>
    <w:rsid w:val="00B80895"/>
    <w:rsid w:val="00B80C34"/>
    <w:rsid w:val="00B81333"/>
    <w:rsid w:val="00B84704"/>
    <w:rsid w:val="00B84CCE"/>
    <w:rsid w:val="00B93EDD"/>
    <w:rsid w:val="00B95C8B"/>
    <w:rsid w:val="00B96CE8"/>
    <w:rsid w:val="00B96DA4"/>
    <w:rsid w:val="00B9770F"/>
    <w:rsid w:val="00BA0CDD"/>
    <w:rsid w:val="00BA203A"/>
    <w:rsid w:val="00BA45C6"/>
    <w:rsid w:val="00BB3962"/>
    <w:rsid w:val="00BB4230"/>
    <w:rsid w:val="00BB5A65"/>
    <w:rsid w:val="00BB676D"/>
    <w:rsid w:val="00BB6EE1"/>
    <w:rsid w:val="00BC0FAF"/>
    <w:rsid w:val="00BC46AF"/>
    <w:rsid w:val="00BC67B6"/>
    <w:rsid w:val="00BD0265"/>
    <w:rsid w:val="00BD087B"/>
    <w:rsid w:val="00BD2E7B"/>
    <w:rsid w:val="00BD469E"/>
    <w:rsid w:val="00BD4DAA"/>
    <w:rsid w:val="00BD58B4"/>
    <w:rsid w:val="00BD644C"/>
    <w:rsid w:val="00BE0D6F"/>
    <w:rsid w:val="00BE6C2B"/>
    <w:rsid w:val="00BF14A7"/>
    <w:rsid w:val="00BF2CD9"/>
    <w:rsid w:val="00BF3D96"/>
    <w:rsid w:val="00BF7A88"/>
    <w:rsid w:val="00BF7F3C"/>
    <w:rsid w:val="00C11180"/>
    <w:rsid w:val="00C1304F"/>
    <w:rsid w:val="00C146C7"/>
    <w:rsid w:val="00C159FF"/>
    <w:rsid w:val="00C17C18"/>
    <w:rsid w:val="00C22D2F"/>
    <w:rsid w:val="00C269A4"/>
    <w:rsid w:val="00C35F56"/>
    <w:rsid w:val="00C3642E"/>
    <w:rsid w:val="00C4699C"/>
    <w:rsid w:val="00C47A25"/>
    <w:rsid w:val="00C51D8B"/>
    <w:rsid w:val="00C521F2"/>
    <w:rsid w:val="00C52217"/>
    <w:rsid w:val="00C57F13"/>
    <w:rsid w:val="00C620C6"/>
    <w:rsid w:val="00C6426C"/>
    <w:rsid w:val="00C701F7"/>
    <w:rsid w:val="00C71288"/>
    <w:rsid w:val="00C716DA"/>
    <w:rsid w:val="00C724B0"/>
    <w:rsid w:val="00C7448A"/>
    <w:rsid w:val="00C7519B"/>
    <w:rsid w:val="00C75FFF"/>
    <w:rsid w:val="00C77361"/>
    <w:rsid w:val="00C8027E"/>
    <w:rsid w:val="00C813CB"/>
    <w:rsid w:val="00C829E4"/>
    <w:rsid w:val="00C869FA"/>
    <w:rsid w:val="00C9038E"/>
    <w:rsid w:val="00C9321D"/>
    <w:rsid w:val="00C95684"/>
    <w:rsid w:val="00C97171"/>
    <w:rsid w:val="00CA7086"/>
    <w:rsid w:val="00CB1B22"/>
    <w:rsid w:val="00CB31BE"/>
    <w:rsid w:val="00CB442B"/>
    <w:rsid w:val="00CB7AA7"/>
    <w:rsid w:val="00CC04B7"/>
    <w:rsid w:val="00CC1B3A"/>
    <w:rsid w:val="00CC4EE0"/>
    <w:rsid w:val="00CD5F40"/>
    <w:rsid w:val="00CD6098"/>
    <w:rsid w:val="00CD7097"/>
    <w:rsid w:val="00CD733E"/>
    <w:rsid w:val="00CD7FF4"/>
    <w:rsid w:val="00CE0076"/>
    <w:rsid w:val="00CE3471"/>
    <w:rsid w:val="00CE3709"/>
    <w:rsid w:val="00CE3C92"/>
    <w:rsid w:val="00CE3E6C"/>
    <w:rsid w:val="00CE4C5F"/>
    <w:rsid w:val="00CE4FFF"/>
    <w:rsid w:val="00CE6844"/>
    <w:rsid w:val="00CE6E4E"/>
    <w:rsid w:val="00CF47EB"/>
    <w:rsid w:val="00CF6B02"/>
    <w:rsid w:val="00CF7057"/>
    <w:rsid w:val="00D008DF"/>
    <w:rsid w:val="00D034D1"/>
    <w:rsid w:val="00D043AB"/>
    <w:rsid w:val="00D04D0D"/>
    <w:rsid w:val="00D10C89"/>
    <w:rsid w:val="00D15EDF"/>
    <w:rsid w:val="00D16459"/>
    <w:rsid w:val="00D166A0"/>
    <w:rsid w:val="00D20B37"/>
    <w:rsid w:val="00D23149"/>
    <w:rsid w:val="00D338B9"/>
    <w:rsid w:val="00D37664"/>
    <w:rsid w:val="00D37D9A"/>
    <w:rsid w:val="00D429FB"/>
    <w:rsid w:val="00D42F9A"/>
    <w:rsid w:val="00D46C68"/>
    <w:rsid w:val="00D47628"/>
    <w:rsid w:val="00D47F8C"/>
    <w:rsid w:val="00D5021C"/>
    <w:rsid w:val="00D52A6D"/>
    <w:rsid w:val="00D567B2"/>
    <w:rsid w:val="00D56884"/>
    <w:rsid w:val="00D56B7B"/>
    <w:rsid w:val="00D57957"/>
    <w:rsid w:val="00D61833"/>
    <w:rsid w:val="00D64316"/>
    <w:rsid w:val="00D72B57"/>
    <w:rsid w:val="00D738DB"/>
    <w:rsid w:val="00D73D03"/>
    <w:rsid w:val="00D7489A"/>
    <w:rsid w:val="00D75B13"/>
    <w:rsid w:val="00D84C8F"/>
    <w:rsid w:val="00D8541E"/>
    <w:rsid w:val="00D9018F"/>
    <w:rsid w:val="00DA1149"/>
    <w:rsid w:val="00DA1AE3"/>
    <w:rsid w:val="00DA6048"/>
    <w:rsid w:val="00DA794B"/>
    <w:rsid w:val="00DB05A9"/>
    <w:rsid w:val="00DB0A03"/>
    <w:rsid w:val="00DB0A98"/>
    <w:rsid w:val="00DB1DF3"/>
    <w:rsid w:val="00DB21FB"/>
    <w:rsid w:val="00DB2C20"/>
    <w:rsid w:val="00DB4257"/>
    <w:rsid w:val="00DB703B"/>
    <w:rsid w:val="00DB7A8A"/>
    <w:rsid w:val="00DB7D27"/>
    <w:rsid w:val="00DC2FC9"/>
    <w:rsid w:val="00DC6CF0"/>
    <w:rsid w:val="00DD00AA"/>
    <w:rsid w:val="00DD25FE"/>
    <w:rsid w:val="00DD2FED"/>
    <w:rsid w:val="00DD32E7"/>
    <w:rsid w:val="00DD4D70"/>
    <w:rsid w:val="00DD5593"/>
    <w:rsid w:val="00DD78D3"/>
    <w:rsid w:val="00DE3174"/>
    <w:rsid w:val="00DE3A29"/>
    <w:rsid w:val="00DE4506"/>
    <w:rsid w:val="00DF322F"/>
    <w:rsid w:val="00DF75B6"/>
    <w:rsid w:val="00E00C2E"/>
    <w:rsid w:val="00E010B5"/>
    <w:rsid w:val="00E01520"/>
    <w:rsid w:val="00E039A1"/>
    <w:rsid w:val="00E05119"/>
    <w:rsid w:val="00E07BFE"/>
    <w:rsid w:val="00E1009F"/>
    <w:rsid w:val="00E1177C"/>
    <w:rsid w:val="00E11E1C"/>
    <w:rsid w:val="00E135FC"/>
    <w:rsid w:val="00E137F8"/>
    <w:rsid w:val="00E1454A"/>
    <w:rsid w:val="00E200D6"/>
    <w:rsid w:val="00E21461"/>
    <w:rsid w:val="00E216B3"/>
    <w:rsid w:val="00E270A9"/>
    <w:rsid w:val="00E27C77"/>
    <w:rsid w:val="00E32E45"/>
    <w:rsid w:val="00E34EAB"/>
    <w:rsid w:val="00E35CB3"/>
    <w:rsid w:val="00E361E5"/>
    <w:rsid w:val="00E36519"/>
    <w:rsid w:val="00E366E5"/>
    <w:rsid w:val="00E41606"/>
    <w:rsid w:val="00E43761"/>
    <w:rsid w:val="00E44723"/>
    <w:rsid w:val="00E44D8B"/>
    <w:rsid w:val="00E45010"/>
    <w:rsid w:val="00E452FE"/>
    <w:rsid w:val="00E46DC6"/>
    <w:rsid w:val="00E472B1"/>
    <w:rsid w:val="00E520B9"/>
    <w:rsid w:val="00E52661"/>
    <w:rsid w:val="00E52D2D"/>
    <w:rsid w:val="00E53B76"/>
    <w:rsid w:val="00E53E5A"/>
    <w:rsid w:val="00E5643A"/>
    <w:rsid w:val="00E56715"/>
    <w:rsid w:val="00E5723A"/>
    <w:rsid w:val="00E57C9B"/>
    <w:rsid w:val="00E60DE5"/>
    <w:rsid w:val="00E61089"/>
    <w:rsid w:val="00E6171D"/>
    <w:rsid w:val="00E6227F"/>
    <w:rsid w:val="00E632CC"/>
    <w:rsid w:val="00E709FA"/>
    <w:rsid w:val="00E70C1C"/>
    <w:rsid w:val="00E721C9"/>
    <w:rsid w:val="00E73444"/>
    <w:rsid w:val="00E7724A"/>
    <w:rsid w:val="00E8039E"/>
    <w:rsid w:val="00E807CB"/>
    <w:rsid w:val="00E81E84"/>
    <w:rsid w:val="00E85861"/>
    <w:rsid w:val="00E86A46"/>
    <w:rsid w:val="00E87C33"/>
    <w:rsid w:val="00E90D8C"/>
    <w:rsid w:val="00E91924"/>
    <w:rsid w:val="00E93E32"/>
    <w:rsid w:val="00E94F26"/>
    <w:rsid w:val="00E96902"/>
    <w:rsid w:val="00E97398"/>
    <w:rsid w:val="00EA0B51"/>
    <w:rsid w:val="00EA1FEF"/>
    <w:rsid w:val="00EA303C"/>
    <w:rsid w:val="00EA5AC0"/>
    <w:rsid w:val="00EA63FD"/>
    <w:rsid w:val="00EA654E"/>
    <w:rsid w:val="00EC15D3"/>
    <w:rsid w:val="00EC3DC9"/>
    <w:rsid w:val="00EC4C97"/>
    <w:rsid w:val="00EC556C"/>
    <w:rsid w:val="00EC73CA"/>
    <w:rsid w:val="00ED0684"/>
    <w:rsid w:val="00ED6E5A"/>
    <w:rsid w:val="00EE128F"/>
    <w:rsid w:val="00EE1E6F"/>
    <w:rsid w:val="00EE3DD4"/>
    <w:rsid w:val="00EF2BA2"/>
    <w:rsid w:val="00EF3EBD"/>
    <w:rsid w:val="00EF4D64"/>
    <w:rsid w:val="00F01008"/>
    <w:rsid w:val="00F01670"/>
    <w:rsid w:val="00F04F79"/>
    <w:rsid w:val="00F05C9F"/>
    <w:rsid w:val="00F119A7"/>
    <w:rsid w:val="00F14753"/>
    <w:rsid w:val="00F16532"/>
    <w:rsid w:val="00F166DC"/>
    <w:rsid w:val="00F1735A"/>
    <w:rsid w:val="00F175C8"/>
    <w:rsid w:val="00F176BB"/>
    <w:rsid w:val="00F20DE8"/>
    <w:rsid w:val="00F21037"/>
    <w:rsid w:val="00F21E3A"/>
    <w:rsid w:val="00F26A62"/>
    <w:rsid w:val="00F325CD"/>
    <w:rsid w:val="00F378F2"/>
    <w:rsid w:val="00F37AA3"/>
    <w:rsid w:val="00F432DC"/>
    <w:rsid w:val="00F4664A"/>
    <w:rsid w:val="00F46E49"/>
    <w:rsid w:val="00F51553"/>
    <w:rsid w:val="00F51D82"/>
    <w:rsid w:val="00F52C34"/>
    <w:rsid w:val="00F533DF"/>
    <w:rsid w:val="00F53542"/>
    <w:rsid w:val="00F5408B"/>
    <w:rsid w:val="00F546B5"/>
    <w:rsid w:val="00F5539A"/>
    <w:rsid w:val="00F558D6"/>
    <w:rsid w:val="00F60783"/>
    <w:rsid w:val="00F60981"/>
    <w:rsid w:val="00F66DF0"/>
    <w:rsid w:val="00F72E78"/>
    <w:rsid w:val="00F74432"/>
    <w:rsid w:val="00F76F51"/>
    <w:rsid w:val="00F804BA"/>
    <w:rsid w:val="00F80642"/>
    <w:rsid w:val="00F811EE"/>
    <w:rsid w:val="00F829F1"/>
    <w:rsid w:val="00F83B78"/>
    <w:rsid w:val="00F8618B"/>
    <w:rsid w:val="00F8714E"/>
    <w:rsid w:val="00F87AEA"/>
    <w:rsid w:val="00F90C90"/>
    <w:rsid w:val="00F951DD"/>
    <w:rsid w:val="00F95861"/>
    <w:rsid w:val="00F96176"/>
    <w:rsid w:val="00FA1ED2"/>
    <w:rsid w:val="00FA22C9"/>
    <w:rsid w:val="00FA2847"/>
    <w:rsid w:val="00FA2A5A"/>
    <w:rsid w:val="00FA3CFB"/>
    <w:rsid w:val="00FA43AE"/>
    <w:rsid w:val="00FA5C73"/>
    <w:rsid w:val="00FA62C0"/>
    <w:rsid w:val="00FB352F"/>
    <w:rsid w:val="00FB3B20"/>
    <w:rsid w:val="00FB3F2F"/>
    <w:rsid w:val="00FB4610"/>
    <w:rsid w:val="00FB47BC"/>
    <w:rsid w:val="00FB4E33"/>
    <w:rsid w:val="00FB73D5"/>
    <w:rsid w:val="00FC22A7"/>
    <w:rsid w:val="00FC5077"/>
    <w:rsid w:val="00FC6F4D"/>
    <w:rsid w:val="00FC7B9C"/>
    <w:rsid w:val="00FC7C4D"/>
    <w:rsid w:val="00FD3B97"/>
    <w:rsid w:val="00FE5CD3"/>
    <w:rsid w:val="00FE6899"/>
    <w:rsid w:val="00FF1894"/>
    <w:rsid w:val="00FF3B16"/>
    <w:rsid w:val="00FF45E9"/>
    <w:rsid w:val="00FF463E"/>
    <w:rsid w:val="00FF493E"/>
    <w:rsid w:val="00FF6145"/>
    <w:rsid w:val="00FF6FC7"/>
    <w:rsid w:val="016C9877"/>
    <w:rsid w:val="016E43F8"/>
    <w:rsid w:val="0171CFFA"/>
    <w:rsid w:val="0187E560"/>
    <w:rsid w:val="01997536"/>
    <w:rsid w:val="01A90688"/>
    <w:rsid w:val="01A92C00"/>
    <w:rsid w:val="01D6D51A"/>
    <w:rsid w:val="02023F05"/>
    <w:rsid w:val="021D8920"/>
    <w:rsid w:val="023E120A"/>
    <w:rsid w:val="023E8D02"/>
    <w:rsid w:val="0271CA4C"/>
    <w:rsid w:val="02D51167"/>
    <w:rsid w:val="0340A4D5"/>
    <w:rsid w:val="0346D307"/>
    <w:rsid w:val="034EC601"/>
    <w:rsid w:val="03C1A79A"/>
    <w:rsid w:val="03F38EB9"/>
    <w:rsid w:val="03FF27BA"/>
    <w:rsid w:val="04F3275D"/>
    <w:rsid w:val="04F3E308"/>
    <w:rsid w:val="050E75DC"/>
    <w:rsid w:val="0519BEEB"/>
    <w:rsid w:val="0525AF98"/>
    <w:rsid w:val="0539DFC7"/>
    <w:rsid w:val="0562A613"/>
    <w:rsid w:val="0586551F"/>
    <w:rsid w:val="05A6096B"/>
    <w:rsid w:val="05F59B23"/>
    <w:rsid w:val="06147A5D"/>
    <w:rsid w:val="06D5B028"/>
    <w:rsid w:val="07817C3C"/>
    <w:rsid w:val="07EB47D5"/>
    <w:rsid w:val="08357244"/>
    <w:rsid w:val="08718089"/>
    <w:rsid w:val="089476BC"/>
    <w:rsid w:val="08DAFB1B"/>
    <w:rsid w:val="094784B1"/>
    <w:rsid w:val="098745DC"/>
    <w:rsid w:val="09BC60D4"/>
    <w:rsid w:val="09DB5327"/>
    <w:rsid w:val="0A0D50EA"/>
    <w:rsid w:val="0A45D5CA"/>
    <w:rsid w:val="0ADFA048"/>
    <w:rsid w:val="0AE976C1"/>
    <w:rsid w:val="0AF4D9AB"/>
    <w:rsid w:val="0B0CD13B"/>
    <w:rsid w:val="0B5D7446"/>
    <w:rsid w:val="0C9BC840"/>
    <w:rsid w:val="0CD6A6B5"/>
    <w:rsid w:val="0D24D0D0"/>
    <w:rsid w:val="0D4FD5D1"/>
    <w:rsid w:val="0D5FBC45"/>
    <w:rsid w:val="0D70927C"/>
    <w:rsid w:val="0DAC023D"/>
    <w:rsid w:val="0DB98B6F"/>
    <w:rsid w:val="0DBA485C"/>
    <w:rsid w:val="0DD51078"/>
    <w:rsid w:val="0DF57862"/>
    <w:rsid w:val="0E0AAB98"/>
    <w:rsid w:val="0E38A2F7"/>
    <w:rsid w:val="0F57CA12"/>
    <w:rsid w:val="0F6A2E25"/>
    <w:rsid w:val="10A49A47"/>
    <w:rsid w:val="116A2FD7"/>
    <w:rsid w:val="11991BAD"/>
    <w:rsid w:val="11A5F6B0"/>
    <w:rsid w:val="11B68989"/>
    <w:rsid w:val="11CD0AD9"/>
    <w:rsid w:val="11D8753A"/>
    <w:rsid w:val="11D964C8"/>
    <w:rsid w:val="128C4F7E"/>
    <w:rsid w:val="12B4E963"/>
    <w:rsid w:val="1341C711"/>
    <w:rsid w:val="13C2F5ED"/>
    <w:rsid w:val="13E4E702"/>
    <w:rsid w:val="14A52B46"/>
    <w:rsid w:val="14A7B0FB"/>
    <w:rsid w:val="14D0BC6F"/>
    <w:rsid w:val="14E22BEB"/>
    <w:rsid w:val="15041C36"/>
    <w:rsid w:val="153BD362"/>
    <w:rsid w:val="15973B83"/>
    <w:rsid w:val="159A1C2E"/>
    <w:rsid w:val="159A81D0"/>
    <w:rsid w:val="161175CA"/>
    <w:rsid w:val="1613CB54"/>
    <w:rsid w:val="161EEDA1"/>
    <w:rsid w:val="168A8522"/>
    <w:rsid w:val="168B1245"/>
    <w:rsid w:val="169C8519"/>
    <w:rsid w:val="16CE9AC0"/>
    <w:rsid w:val="1708D89A"/>
    <w:rsid w:val="1730C7FA"/>
    <w:rsid w:val="17AD462B"/>
    <w:rsid w:val="17E870E8"/>
    <w:rsid w:val="18CC985B"/>
    <w:rsid w:val="18ECCCCF"/>
    <w:rsid w:val="1928586B"/>
    <w:rsid w:val="194309FC"/>
    <w:rsid w:val="19623EE9"/>
    <w:rsid w:val="1968F508"/>
    <w:rsid w:val="19BEF461"/>
    <w:rsid w:val="1A1ED286"/>
    <w:rsid w:val="1A578D1D"/>
    <w:rsid w:val="1A672E0C"/>
    <w:rsid w:val="1A6D8D51"/>
    <w:rsid w:val="1B035408"/>
    <w:rsid w:val="1B32AB45"/>
    <w:rsid w:val="1B98B101"/>
    <w:rsid w:val="1CDC9884"/>
    <w:rsid w:val="1E3A40BF"/>
    <w:rsid w:val="1E552907"/>
    <w:rsid w:val="1E75B45D"/>
    <w:rsid w:val="1E7868E5"/>
    <w:rsid w:val="1EABBA1E"/>
    <w:rsid w:val="1EEC7036"/>
    <w:rsid w:val="1F4B594A"/>
    <w:rsid w:val="1F92B09C"/>
    <w:rsid w:val="20556B84"/>
    <w:rsid w:val="212068C2"/>
    <w:rsid w:val="21C34244"/>
    <w:rsid w:val="21C976E1"/>
    <w:rsid w:val="228D9E22"/>
    <w:rsid w:val="229848A7"/>
    <w:rsid w:val="22C1485B"/>
    <w:rsid w:val="2352FD5E"/>
    <w:rsid w:val="2370F5B0"/>
    <w:rsid w:val="23BA6E42"/>
    <w:rsid w:val="23BE1451"/>
    <w:rsid w:val="244DA6E0"/>
    <w:rsid w:val="24FAE306"/>
    <w:rsid w:val="25404F2B"/>
    <w:rsid w:val="254AC07E"/>
    <w:rsid w:val="254D1EBF"/>
    <w:rsid w:val="2559E4B2"/>
    <w:rsid w:val="257EEC9B"/>
    <w:rsid w:val="25DB31E6"/>
    <w:rsid w:val="25EF6D56"/>
    <w:rsid w:val="25FC4690"/>
    <w:rsid w:val="262A7CF6"/>
    <w:rsid w:val="2691CEA8"/>
    <w:rsid w:val="2746AE5B"/>
    <w:rsid w:val="27946BDF"/>
    <w:rsid w:val="2794B97E"/>
    <w:rsid w:val="279AA5C1"/>
    <w:rsid w:val="28918574"/>
    <w:rsid w:val="296C630A"/>
    <w:rsid w:val="298B7F02"/>
    <w:rsid w:val="29F3F533"/>
    <w:rsid w:val="2A083CCB"/>
    <w:rsid w:val="2A876FC1"/>
    <w:rsid w:val="2AFA3956"/>
    <w:rsid w:val="2B1240FF"/>
    <w:rsid w:val="2B28E635"/>
    <w:rsid w:val="2B57F39F"/>
    <w:rsid w:val="2B8B0877"/>
    <w:rsid w:val="2BFD808C"/>
    <w:rsid w:val="2BFF5954"/>
    <w:rsid w:val="2C133948"/>
    <w:rsid w:val="2C98722D"/>
    <w:rsid w:val="2CB9431A"/>
    <w:rsid w:val="2D23F024"/>
    <w:rsid w:val="2D5BED94"/>
    <w:rsid w:val="2DC33F63"/>
    <w:rsid w:val="2DD89192"/>
    <w:rsid w:val="2DFE37BA"/>
    <w:rsid w:val="2E0C778D"/>
    <w:rsid w:val="2E6F9233"/>
    <w:rsid w:val="2E967A35"/>
    <w:rsid w:val="2EFB04B6"/>
    <w:rsid w:val="2F86A306"/>
    <w:rsid w:val="2FC381E0"/>
    <w:rsid w:val="300F6F5F"/>
    <w:rsid w:val="305BBB61"/>
    <w:rsid w:val="305DFA95"/>
    <w:rsid w:val="3060A7FA"/>
    <w:rsid w:val="30F9B66E"/>
    <w:rsid w:val="31944B68"/>
    <w:rsid w:val="31E5A87E"/>
    <w:rsid w:val="32747C9C"/>
    <w:rsid w:val="33083055"/>
    <w:rsid w:val="341CFB62"/>
    <w:rsid w:val="349932BB"/>
    <w:rsid w:val="34A2E204"/>
    <w:rsid w:val="34F8A42F"/>
    <w:rsid w:val="3545342D"/>
    <w:rsid w:val="3616ACCE"/>
    <w:rsid w:val="3658C9DD"/>
    <w:rsid w:val="365C0864"/>
    <w:rsid w:val="36A9B72D"/>
    <w:rsid w:val="36CC7B08"/>
    <w:rsid w:val="38240BFE"/>
    <w:rsid w:val="38D15C15"/>
    <w:rsid w:val="39393516"/>
    <w:rsid w:val="39435AC4"/>
    <w:rsid w:val="398243D4"/>
    <w:rsid w:val="3992504D"/>
    <w:rsid w:val="39B68E9A"/>
    <w:rsid w:val="39E12F8D"/>
    <w:rsid w:val="3A056DDA"/>
    <w:rsid w:val="3A6349A8"/>
    <w:rsid w:val="3A90B99A"/>
    <w:rsid w:val="3AEA1DF1"/>
    <w:rsid w:val="3B834E4F"/>
    <w:rsid w:val="3B9677CA"/>
    <w:rsid w:val="3BA63113"/>
    <w:rsid w:val="3BA88891"/>
    <w:rsid w:val="3BD19DA5"/>
    <w:rsid w:val="3C1BF414"/>
    <w:rsid w:val="3C3A6CE6"/>
    <w:rsid w:val="3C3A92C3"/>
    <w:rsid w:val="3C8C1B6F"/>
    <w:rsid w:val="3C920680"/>
    <w:rsid w:val="3CA1F0BE"/>
    <w:rsid w:val="3CD4CA0A"/>
    <w:rsid w:val="3CE37961"/>
    <w:rsid w:val="3D3A13EE"/>
    <w:rsid w:val="3D4D7AB2"/>
    <w:rsid w:val="3DEA9E04"/>
    <w:rsid w:val="3DFCE7E8"/>
    <w:rsid w:val="3E089656"/>
    <w:rsid w:val="3E21BEB3"/>
    <w:rsid w:val="3E2BB737"/>
    <w:rsid w:val="3E4BB113"/>
    <w:rsid w:val="3E52EB11"/>
    <w:rsid w:val="3E94BE28"/>
    <w:rsid w:val="3EA9D207"/>
    <w:rsid w:val="3EAD1196"/>
    <w:rsid w:val="3EDDD1D5"/>
    <w:rsid w:val="3FD85CFB"/>
    <w:rsid w:val="404FE112"/>
    <w:rsid w:val="406C9994"/>
    <w:rsid w:val="408F2AE3"/>
    <w:rsid w:val="40AAD86F"/>
    <w:rsid w:val="40D2C589"/>
    <w:rsid w:val="417F19B6"/>
    <w:rsid w:val="41D3F96F"/>
    <w:rsid w:val="41F20677"/>
    <w:rsid w:val="41F99E36"/>
    <w:rsid w:val="423D0DEC"/>
    <w:rsid w:val="42787A99"/>
    <w:rsid w:val="42CF2DF7"/>
    <w:rsid w:val="42DC0779"/>
    <w:rsid w:val="43E30861"/>
    <w:rsid w:val="445F9FDC"/>
    <w:rsid w:val="449D1865"/>
    <w:rsid w:val="44AB485B"/>
    <w:rsid w:val="454D1359"/>
    <w:rsid w:val="4570BBE0"/>
    <w:rsid w:val="45B8B96E"/>
    <w:rsid w:val="4614355E"/>
    <w:rsid w:val="46337D4A"/>
    <w:rsid w:val="463D6ECE"/>
    <w:rsid w:val="46B6BBED"/>
    <w:rsid w:val="46E6E26E"/>
    <w:rsid w:val="46EB7B50"/>
    <w:rsid w:val="472C4547"/>
    <w:rsid w:val="47366944"/>
    <w:rsid w:val="478B64A6"/>
    <w:rsid w:val="47BCB75C"/>
    <w:rsid w:val="485FD87A"/>
    <w:rsid w:val="488A77D4"/>
    <w:rsid w:val="48A9B28B"/>
    <w:rsid w:val="48BEBBA0"/>
    <w:rsid w:val="48DF63A7"/>
    <w:rsid w:val="49113CE9"/>
    <w:rsid w:val="492E1ADB"/>
    <w:rsid w:val="4948177A"/>
    <w:rsid w:val="499AB1D1"/>
    <w:rsid w:val="49F6B06A"/>
    <w:rsid w:val="49FECFF6"/>
    <w:rsid w:val="4A014CAF"/>
    <w:rsid w:val="4A335D82"/>
    <w:rsid w:val="4AA1829A"/>
    <w:rsid w:val="4B0C5C65"/>
    <w:rsid w:val="4B9AA057"/>
    <w:rsid w:val="4BBFCE66"/>
    <w:rsid w:val="4C316218"/>
    <w:rsid w:val="4C50E76E"/>
    <w:rsid w:val="4C62E7B4"/>
    <w:rsid w:val="4C6A4E85"/>
    <w:rsid w:val="4C7D52E3"/>
    <w:rsid w:val="4CC6FF5D"/>
    <w:rsid w:val="4CCD5B06"/>
    <w:rsid w:val="4D0ED0BD"/>
    <w:rsid w:val="4D152912"/>
    <w:rsid w:val="4D79A67E"/>
    <w:rsid w:val="4D7C3538"/>
    <w:rsid w:val="4D8CD562"/>
    <w:rsid w:val="4D8ED7F5"/>
    <w:rsid w:val="4DC7FD21"/>
    <w:rsid w:val="4E5A9DEA"/>
    <w:rsid w:val="4E861EF9"/>
    <w:rsid w:val="4EB0F973"/>
    <w:rsid w:val="4F196DC2"/>
    <w:rsid w:val="4F2A976D"/>
    <w:rsid w:val="4F337BA1"/>
    <w:rsid w:val="4FB866DE"/>
    <w:rsid w:val="4FF66E4B"/>
    <w:rsid w:val="5036C95D"/>
    <w:rsid w:val="509C5656"/>
    <w:rsid w:val="50B53E23"/>
    <w:rsid w:val="50FCD773"/>
    <w:rsid w:val="517E1206"/>
    <w:rsid w:val="51AC2807"/>
    <w:rsid w:val="51E16CFF"/>
    <w:rsid w:val="5212987F"/>
    <w:rsid w:val="52604685"/>
    <w:rsid w:val="5267DB1E"/>
    <w:rsid w:val="52B77DD2"/>
    <w:rsid w:val="53B1A8FC"/>
    <w:rsid w:val="53C33B62"/>
    <w:rsid w:val="53E0210E"/>
    <w:rsid w:val="541C8903"/>
    <w:rsid w:val="548A3ABC"/>
    <w:rsid w:val="54EDAD8C"/>
    <w:rsid w:val="55B413C5"/>
    <w:rsid w:val="5601568F"/>
    <w:rsid w:val="562013E9"/>
    <w:rsid w:val="5667DE99"/>
    <w:rsid w:val="56C14ADF"/>
    <w:rsid w:val="56C55F52"/>
    <w:rsid w:val="571C72E3"/>
    <w:rsid w:val="576C6AB0"/>
    <w:rsid w:val="578A6675"/>
    <w:rsid w:val="57F3DA8B"/>
    <w:rsid w:val="58A036FC"/>
    <w:rsid w:val="58BCF384"/>
    <w:rsid w:val="5A14D4A8"/>
    <w:rsid w:val="5A52300D"/>
    <w:rsid w:val="5AE1742C"/>
    <w:rsid w:val="5AF682C8"/>
    <w:rsid w:val="5AFA37E2"/>
    <w:rsid w:val="5B5EC866"/>
    <w:rsid w:val="5C2B41BA"/>
    <w:rsid w:val="5C75EFA7"/>
    <w:rsid w:val="5C841B56"/>
    <w:rsid w:val="5CDAA550"/>
    <w:rsid w:val="5D10DD91"/>
    <w:rsid w:val="5D3FE6DE"/>
    <w:rsid w:val="5D6B3AFC"/>
    <w:rsid w:val="5DA3BED1"/>
    <w:rsid w:val="5DF8B54C"/>
    <w:rsid w:val="5EA2472A"/>
    <w:rsid w:val="5EF24A5E"/>
    <w:rsid w:val="5F037283"/>
    <w:rsid w:val="5F23B7CB"/>
    <w:rsid w:val="5F47EA34"/>
    <w:rsid w:val="60304715"/>
    <w:rsid w:val="606D6446"/>
    <w:rsid w:val="60ECA2E7"/>
    <w:rsid w:val="61156464"/>
    <w:rsid w:val="61C7B8AC"/>
    <w:rsid w:val="626C59CD"/>
    <w:rsid w:val="62F2939D"/>
    <w:rsid w:val="631C54C1"/>
    <w:rsid w:val="638302A8"/>
    <w:rsid w:val="63CF95BF"/>
    <w:rsid w:val="64026596"/>
    <w:rsid w:val="642D1EB1"/>
    <w:rsid w:val="648E5110"/>
    <w:rsid w:val="64E00338"/>
    <w:rsid w:val="6522322C"/>
    <w:rsid w:val="658DCB0A"/>
    <w:rsid w:val="65D81462"/>
    <w:rsid w:val="66796DA6"/>
    <w:rsid w:val="6681CF9E"/>
    <w:rsid w:val="66E826D8"/>
    <w:rsid w:val="66FD5C43"/>
    <w:rsid w:val="675C8164"/>
    <w:rsid w:val="676F732B"/>
    <w:rsid w:val="680E9AF7"/>
    <w:rsid w:val="680F0B5F"/>
    <w:rsid w:val="6865F255"/>
    <w:rsid w:val="688919ED"/>
    <w:rsid w:val="68A285E4"/>
    <w:rsid w:val="68F5C08F"/>
    <w:rsid w:val="6948FF78"/>
    <w:rsid w:val="6994826F"/>
    <w:rsid w:val="69D91BCF"/>
    <w:rsid w:val="6A63AFA5"/>
    <w:rsid w:val="6A821E44"/>
    <w:rsid w:val="6A8E0EF1"/>
    <w:rsid w:val="6ABBA953"/>
    <w:rsid w:val="6AC37737"/>
    <w:rsid w:val="6B28797B"/>
    <w:rsid w:val="6B751182"/>
    <w:rsid w:val="6B8E148D"/>
    <w:rsid w:val="6BD6FF35"/>
    <w:rsid w:val="6C9400F7"/>
    <w:rsid w:val="6CAA0EAA"/>
    <w:rsid w:val="6D82A383"/>
    <w:rsid w:val="6DDDC702"/>
    <w:rsid w:val="6E0DE96E"/>
    <w:rsid w:val="6E6B7E2F"/>
    <w:rsid w:val="6E77DE9F"/>
    <w:rsid w:val="6E812307"/>
    <w:rsid w:val="6EB47A78"/>
    <w:rsid w:val="6EE9CFF7"/>
    <w:rsid w:val="6EEB9ACB"/>
    <w:rsid w:val="6F618014"/>
    <w:rsid w:val="6FA04FE5"/>
    <w:rsid w:val="6FF138F1"/>
    <w:rsid w:val="70257AEB"/>
    <w:rsid w:val="702EC791"/>
    <w:rsid w:val="70300818"/>
    <w:rsid w:val="708F5046"/>
    <w:rsid w:val="708FD47B"/>
    <w:rsid w:val="709A82BB"/>
    <w:rsid w:val="7108FC21"/>
    <w:rsid w:val="710D3F5C"/>
    <w:rsid w:val="716C9A6D"/>
    <w:rsid w:val="717D7FCD"/>
    <w:rsid w:val="7180DEF1"/>
    <w:rsid w:val="719A51AD"/>
    <w:rsid w:val="71F7F93C"/>
    <w:rsid w:val="722745F7"/>
    <w:rsid w:val="722E09E3"/>
    <w:rsid w:val="724C0235"/>
    <w:rsid w:val="725FDB05"/>
    <w:rsid w:val="728D3029"/>
    <w:rsid w:val="7304186A"/>
    <w:rsid w:val="7319502E"/>
    <w:rsid w:val="73DB0441"/>
    <w:rsid w:val="7434F137"/>
    <w:rsid w:val="745F3663"/>
    <w:rsid w:val="749F12DC"/>
    <w:rsid w:val="74AC754E"/>
    <w:rsid w:val="74E7C3D0"/>
    <w:rsid w:val="753E3678"/>
    <w:rsid w:val="76112BD3"/>
    <w:rsid w:val="7646C64F"/>
    <w:rsid w:val="767E7754"/>
    <w:rsid w:val="7698D4C8"/>
    <w:rsid w:val="76CA97C0"/>
    <w:rsid w:val="76D30CF5"/>
    <w:rsid w:val="77451C0A"/>
    <w:rsid w:val="778B6508"/>
    <w:rsid w:val="778BFE2E"/>
    <w:rsid w:val="78076ADD"/>
    <w:rsid w:val="78536F38"/>
    <w:rsid w:val="785B5CBE"/>
    <w:rsid w:val="78E08444"/>
    <w:rsid w:val="7908625A"/>
    <w:rsid w:val="796DD764"/>
    <w:rsid w:val="79AE6301"/>
    <w:rsid w:val="79CF1FB8"/>
    <w:rsid w:val="79F72D1F"/>
    <w:rsid w:val="7A0D8A9F"/>
    <w:rsid w:val="7AC53F4D"/>
    <w:rsid w:val="7AE01350"/>
    <w:rsid w:val="7B028E75"/>
    <w:rsid w:val="7B4162B2"/>
    <w:rsid w:val="7B5259C8"/>
    <w:rsid w:val="7B92FD80"/>
    <w:rsid w:val="7BB8BBFC"/>
    <w:rsid w:val="7BD527FC"/>
    <w:rsid w:val="7BE72CA3"/>
    <w:rsid w:val="7BF39015"/>
    <w:rsid w:val="7C7D77A6"/>
    <w:rsid w:val="7C9E5ED6"/>
    <w:rsid w:val="7CA87AE2"/>
    <w:rsid w:val="7D2ECDE1"/>
    <w:rsid w:val="7D5D0143"/>
    <w:rsid w:val="7D766AC1"/>
    <w:rsid w:val="7DB87B6F"/>
    <w:rsid w:val="7DC45C16"/>
    <w:rsid w:val="7DF94351"/>
    <w:rsid w:val="7E9A0F6F"/>
    <w:rsid w:val="7EE66F19"/>
    <w:rsid w:val="7EF965CA"/>
    <w:rsid w:val="7F337BA7"/>
    <w:rsid w:val="7F51A5D1"/>
    <w:rsid w:val="7FB6B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3ED157"/>
  <w15:docId w15:val="{EE8C3550-064A-4AF5-8BFC-889E9AA2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C5811"/>
    <w:rPr>
      <w:rFonts w:ascii="Arial" w:hAnsi="Arial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autoRedefine/>
    <w:uiPriority w:val="99"/>
    <w:qFormat/>
    <w:rsid w:val="00464483"/>
    <w:pPr>
      <w:numPr>
        <w:numId w:val="23"/>
      </w:numPr>
      <w:spacing w:line="243" w:lineRule="atLeast"/>
      <w:outlineLvl w:val="0"/>
    </w:pPr>
    <w:rPr>
      <w:b/>
      <w:bCs/>
      <w:kern w:val="28"/>
      <w:szCs w:val="32"/>
      <w:lang w:val="de-DE"/>
    </w:rPr>
  </w:style>
  <w:style w:type="paragraph" w:styleId="berschrift2">
    <w:name w:val="heading 2"/>
    <w:basedOn w:val="Standard"/>
    <w:next w:val="Standard"/>
    <w:link w:val="berschrift2Zchn"/>
    <w:uiPriority w:val="99"/>
    <w:qFormat/>
    <w:rsid w:val="00886C4A"/>
    <w:pPr>
      <w:numPr>
        <w:ilvl w:val="1"/>
        <w:numId w:val="23"/>
      </w:numPr>
      <w:spacing w:line="243" w:lineRule="atLeast"/>
      <w:outlineLvl w:val="1"/>
    </w:pPr>
    <w:rPr>
      <w:b/>
      <w:bCs/>
      <w:iCs/>
      <w:sz w:val="20"/>
      <w:szCs w:val="28"/>
      <w:lang w:val="de-DE"/>
    </w:rPr>
  </w:style>
  <w:style w:type="paragraph" w:styleId="berschrift3">
    <w:name w:val="heading 3"/>
    <w:basedOn w:val="Standard"/>
    <w:next w:val="Standard"/>
    <w:link w:val="berschrift3Zchn"/>
    <w:uiPriority w:val="99"/>
    <w:qFormat/>
    <w:rsid w:val="008D17AA"/>
    <w:pPr>
      <w:numPr>
        <w:ilvl w:val="2"/>
        <w:numId w:val="23"/>
      </w:numPr>
      <w:spacing w:line="243" w:lineRule="atLeast"/>
      <w:outlineLvl w:val="2"/>
    </w:pPr>
    <w:rPr>
      <w:rFonts w:ascii="Frutiger 45 Light" w:hAnsi="Frutiger 45 Light"/>
      <w:bCs/>
      <w:sz w:val="20"/>
      <w:szCs w:val="26"/>
      <w:lang w:val="de-DE"/>
    </w:rPr>
  </w:style>
  <w:style w:type="paragraph" w:styleId="berschrift4">
    <w:name w:val="heading 4"/>
    <w:basedOn w:val="Standard"/>
    <w:next w:val="Standard"/>
    <w:link w:val="berschrift4Zchn"/>
    <w:uiPriority w:val="99"/>
    <w:rsid w:val="008D17AA"/>
    <w:pPr>
      <w:numPr>
        <w:ilvl w:val="3"/>
        <w:numId w:val="23"/>
      </w:numPr>
      <w:spacing w:line="243" w:lineRule="atLeast"/>
      <w:outlineLvl w:val="3"/>
    </w:pPr>
    <w:rPr>
      <w:rFonts w:ascii="Frutiger 45 Light" w:hAnsi="Frutiger 45 Light"/>
      <w:bCs/>
      <w:sz w:val="20"/>
      <w:szCs w:val="28"/>
      <w:lang w:val="de-DE"/>
    </w:rPr>
  </w:style>
  <w:style w:type="paragraph" w:styleId="berschrift5">
    <w:name w:val="heading 5"/>
    <w:basedOn w:val="Standard"/>
    <w:next w:val="Standard"/>
    <w:link w:val="berschrift5Zchn"/>
    <w:uiPriority w:val="99"/>
    <w:rsid w:val="008D17AA"/>
    <w:pPr>
      <w:numPr>
        <w:ilvl w:val="4"/>
        <w:numId w:val="23"/>
      </w:numPr>
      <w:spacing w:line="243" w:lineRule="atLeast"/>
      <w:outlineLvl w:val="4"/>
    </w:pPr>
    <w:rPr>
      <w:rFonts w:ascii="Frutiger 45 Light" w:hAnsi="Frutiger 45 Light"/>
      <w:bCs/>
      <w:iCs/>
      <w:sz w:val="20"/>
      <w:szCs w:val="26"/>
      <w:lang w:val="de-DE"/>
    </w:rPr>
  </w:style>
  <w:style w:type="paragraph" w:styleId="berschrift6">
    <w:name w:val="heading 6"/>
    <w:basedOn w:val="Standard"/>
    <w:next w:val="Standard"/>
    <w:link w:val="berschrift6Zchn"/>
    <w:uiPriority w:val="99"/>
    <w:rsid w:val="008D17AA"/>
    <w:pPr>
      <w:numPr>
        <w:ilvl w:val="5"/>
        <w:numId w:val="23"/>
      </w:numPr>
      <w:spacing w:line="243" w:lineRule="atLeast"/>
      <w:outlineLvl w:val="5"/>
    </w:pPr>
    <w:rPr>
      <w:rFonts w:ascii="Frutiger 45 Light" w:hAnsi="Frutiger 45 Light"/>
      <w:bCs/>
      <w:sz w:val="20"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uiPriority w:val="99"/>
    <w:rsid w:val="008D17AA"/>
    <w:pPr>
      <w:numPr>
        <w:ilvl w:val="6"/>
        <w:numId w:val="23"/>
      </w:numPr>
      <w:spacing w:line="243" w:lineRule="atLeast"/>
      <w:outlineLvl w:val="6"/>
    </w:pPr>
    <w:rPr>
      <w:rFonts w:ascii="Frutiger 45 Light" w:hAnsi="Frutiger 45 Light"/>
      <w:sz w:val="20"/>
      <w:lang w:val="de-DE"/>
    </w:rPr>
  </w:style>
  <w:style w:type="paragraph" w:styleId="berschrift8">
    <w:name w:val="heading 8"/>
    <w:basedOn w:val="Standard"/>
    <w:next w:val="Standard"/>
    <w:link w:val="berschrift8Zchn"/>
    <w:uiPriority w:val="99"/>
    <w:rsid w:val="008D17AA"/>
    <w:pPr>
      <w:numPr>
        <w:ilvl w:val="7"/>
        <w:numId w:val="23"/>
      </w:numPr>
      <w:spacing w:line="243" w:lineRule="atLeast"/>
      <w:outlineLvl w:val="7"/>
    </w:pPr>
    <w:rPr>
      <w:rFonts w:ascii="Frutiger 45 Light" w:hAnsi="Frutiger 45 Light"/>
      <w:iCs/>
      <w:sz w:val="20"/>
      <w:lang w:val="de-DE"/>
    </w:rPr>
  </w:style>
  <w:style w:type="paragraph" w:styleId="berschrift9">
    <w:name w:val="heading 9"/>
    <w:basedOn w:val="Standard"/>
    <w:next w:val="Standard"/>
    <w:link w:val="berschrift9Zchn"/>
    <w:uiPriority w:val="99"/>
    <w:rsid w:val="008D17AA"/>
    <w:pPr>
      <w:numPr>
        <w:ilvl w:val="8"/>
        <w:numId w:val="23"/>
      </w:numPr>
      <w:spacing w:line="243" w:lineRule="atLeast"/>
      <w:outlineLvl w:val="8"/>
    </w:pPr>
    <w:rPr>
      <w:rFonts w:ascii="Frutiger 45 Light" w:hAnsi="Frutiger 45 Light"/>
      <w:sz w:val="20"/>
      <w:szCs w:val="22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9"/>
    <w:locked/>
    <w:rsid w:val="00464483"/>
    <w:rPr>
      <w:rFonts w:ascii="Arial" w:hAnsi="Arial"/>
      <w:b/>
      <w:bCs/>
      <w:kern w:val="28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uiPriority w:val="99"/>
    <w:locked/>
    <w:rsid w:val="00886C4A"/>
    <w:rPr>
      <w:rFonts w:ascii="Arial" w:hAnsi="Arial"/>
      <w:b/>
      <w:bCs/>
      <w:iCs/>
      <w:sz w:val="20"/>
      <w:szCs w:val="28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uiPriority w:val="99"/>
    <w:locked/>
    <w:rsid w:val="008D17AA"/>
    <w:rPr>
      <w:rFonts w:ascii="Frutiger 45 Light" w:hAnsi="Frutiger 45 Light"/>
      <w:bCs/>
      <w:sz w:val="20"/>
      <w:szCs w:val="26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9"/>
    <w:locked/>
    <w:rsid w:val="008D17AA"/>
    <w:rPr>
      <w:rFonts w:ascii="Frutiger 45 Light" w:hAnsi="Frutiger 45 Light"/>
      <w:bCs/>
      <w:sz w:val="20"/>
      <w:szCs w:val="28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uiPriority w:val="99"/>
    <w:locked/>
    <w:rsid w:val="008D17AA"/>
    <w:rPr>
      <w:rFonts w:ascii="Frutiger 45 Light" w:hAnsi="Frutiger 45 Light"/>
      <w:bCs/>
      <w:iCs/>
      <w:sz w:val="20"/>
      <w:szCs w:val="26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uiPriority w:val="99"/>
    <w:locked/>
    <w:rsid w:val="008D17AA"/>
    <w:rPr>
      <w:rFonts w:ascii="Frutiger 45 Light" w:hAnsi="Frutiger 45 Light"/>
      <w:bCs/>
      <w:sz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uiPriority w:val="99"/>
    <w:locked/>
    <w:rsid w:val="008D17AA"/>
    <w:rPr>
      <w:rFonts w:ascii="Frutiger 45 Light" w:hAnsi="Frutiger 45 Light"/>
      <w:sz w:val="20"/>
      <w:szCs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uiPriority w:val="99"/>
    <w:locked/>
    <w:rsid w:val="008D17AA"/>
    <w:rPr>
      <w:rFonts w:ascii="Frutiger 45 Light" w:hAnsi="Frutiger 45 Light"/>
      <w:iCs/>
      <w:sz w:val="20"/>
      <w:szCs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uiPriority w:val="99"/>
    <w:locked/>
    <w:rsid w:val="008D17AA"/>
    <w:rPr>
      <w:rFonts w:ascii="Frutiger 45 Light" w:hAnsi="Frutiger 45 Light"/>
      <w:sz w:val="20"/>
      <w:lang w:val="de-DE" w:eastAsia="de-DE"/>
    </w:rPr>
  </w:style>
  <w:style w:type="paragraph" w:styleId="Beschriftung">
    <w:name w:val="caption"/>
    <w:basedOn w:val="Standard"/>
    <w:next w:val="Standard"/>
    <w:uiPriority w:val="99"/>
    <w:qFormat/>
    <w:rsid w:val="008D17AA"/>
    <w:pPr>
      <w:spacing w:after="200"/>
    </w:pPr>
    <w:rPr>
      <w:b/>
      <w:bCs/>
      <w:color w:val="4F81BD"/>
      <w:sz w:val="18"/>
      <w:szCs w:val="18"/>
    </w:rPr>
  </w:style>
  <w:style w:type="character" w:styleId="Fett">
    <w:name w:val="Strong"/>
    <w:basedOn w:val="Absatz-Standardschriftart"/>
    <w:uiPriority w:val="99"/>
    <w:qFormat/>
    <w:rsid w:val="001F74E0"/>
    <w:rPr>
      <w:rFonts w:ascii="Arial" w:hAnsi="Arial" w:cs="Times New Roman"/>
      <w:b/>
      <w:sz w:val="22"/>
    </w:rPr>
  </w:style>
  <w:style w:type="character" w:styleId="Hervorhebung">
    <w:name w:val="Emphasis"/>
    <w:basedOn w:val="Absatz-Standardschriftart"/>
    <w:uiPriority w:val="99"/>
    <w:qFormat/>
    <w:rsid w:val="008D17AA"/>
    <w:rPr>
      <w:rFonts w:cs="Times New Roman"/>
      <w:i/>
    </w:rPr>
  </w:style>
  <w:style w:type="paragraph" w:styleId="KeinLeerraum">
    <w:name w:val="No Spacing"/>
    <w:basedOn w:val="Standard"/>
    <w:uiPriority w:val="99"/>
    <w:qFormat/>
    <w:rsid w:val="008D17AA"/>
  </w:style>
  <w:style w:type="paragraph" w:styleId="Listenabsatz">
    <w:name w:val="List Paragraph"/>
    <w:basedOn w:val="Standard"/>
    <w:uiPriority w:val="34"/>
    <w:qFormat/>
    <w:rsid w:val="008D17AA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99"/>
    <w:qFormat/>
    <w:rsid w:val="008D17AA"/>
    <w:rPr>
      <w:rFonts w:ascii="Frutiger 45 Light" w:hAnsi="Frutiger 45 Light"/>
      <w:i/>
      <w:iCs/>
      <w:color w:val="000000"/>
      <w:sz w:val="20"/>
      <w:lang w:val="de-DE"/>
    </w:rPr>
  </w:style>
  <w:style w:type="character" w:customStyle="1" w:styleId="ZitatZchn">
    <w:name w:val="Zitat Zchn"/>
    <w:basedOn w:val="Absatz-Standardschriftart"/>
    <w:link w:val="Zitat"/>
    <w:uiPriority w:val="99"/>
    <w:locked/>
    <w:rsid w:val="008D17AA"/>
    <w:rPr>
      <w:rFonts w:ascii="Frutiger 45 Light" w:hAnsi="Frutiger 45 Light" w:cs="Times New Roman"/>
      <w:i/>
      <w:color w:val="000000"/>
      <w:sz w:val="24"/>
      <w:lang w:val="de-DE" w:eastAsia="de-DE"/>
    </w:rPr>
  </w:style>
  <w:style w:type="character" w:styleId="SchwacheHervorhebung">
    <w:name w:val="Subtle Emphasis"/>
    <w:basedOn w:val="Absatz-Standardschriftart"/>
    <w:uiPriority w:val="99"/>
    <w:qFormat/>
    <w:rsid w:val="008D17AA"/>
    <w:rPr>
      <w:rFonts w:cs="Times New Roman"/>
      <w:i/>
      <w:color w:val="808080"/>
    </w:rPr>
  </w:style>
  <w:style w:type="character" w:styleId="IntensiveHervorhebung">
    <w:name w:val="Intense Emphasis"/>
    <w:basedOn w:val="Absatz-Standardschriftart"/>
    <w:uiPriority w:val="99"/>
    <w:qFormat/>
    <w:rsid w:val="008D17AA"/>
    <w:rPr>
      <w:rFonts w:cs="Times New Roman"/>
      <w:b/>
      <w:i/>
      <w:color w:val="4F81BD"/>
    </w:rPr>
  </w:style>
  <w:style w:type="character" w:styleId="Buchtitel">
    <w:name w:val="Book Title"/>
    <w:basedOn w:val="Absatz-Standardschriftart"/>
    <w:uiPriority w:val="99"/>
    <w:qFormat/>
    <w:rsid w:val="008D17AA"/>
    <w:rPr>
      <w:rFonts w:cs="Times New Roman"/>
      <w:b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qFormat/>
    <w:rsid w:val="008D17AA"/>
    <w:pPr>
      <w:keepNext/>
      <w:keepLines/>
      <w:spacing w:before="480" w:line="240" w:lineRule="auto"/>
      <w:outlineLvl w:val="9"/>
    </w:pPr>
    <w:rPr>
      <w:rFonts w:ascii="Cambria" w:hAnsi="Cambria"/>
      <w:color w:val="365F91"/>
      <w:kern w:val="0"/>
      <w:sz w:val="28"/>
      <w:szCs w:val="28"/>
      <w:lang w:val="de-CH"/>
    </w:rPr>
  </w:style>
  <w:style w:type="paragraph" w:styleId="Kopfzeile">
    <w:name w:val="header"/>
    <w:basedOn w:val="Standard"/>
    <w:link w:val="KopfzeileZchn"/>
    <w:uiPriority w:val="99"/>
    <w:rsid w:val="00EC15D3"/>
    <w:pPr>
      <w:tabs>
        <w:tab w:val="center" w:pos="4536"/>
        <w:tab w:val="right" w:pos="9072"/>
      </w:tabs>
    </w:pPr>
    <w:rPr>
      <w:rFonts w:ascii="Frutiger 45 Light" w:hAnsi="Frutiger 45 Light"/>
      <w:sz w:val="20"/>
    </w:rPr>
  </w:style>
  <w:style w:type="character" w:customStyle="1" w:styleId="KopfzeileZchn">
    <w:name w:val="Kopfzeile Zchn"/>
    <w:basedOn w:val="Absatz-Standardschriftart"/>
    <w:link w:val="Kopfzeile"/>
    <w:uiPriority w:val="99"/>
    <w:locked/>
    <w:rsid w:val="00EC15D3"/>
    <w:rPr>
      <w:rFonts w:ascii="Frutiger 45 Light" w:hAnsi="Frutiger 45 Light" w:cs="Times New Roman"/>
      <w:sz w:val="24"/>
      <w:lang w:val="de-CH" w:eastAsia="de-DE"/>
    </w:rPr>
  </w:style>
  <w:style w:type="paragraph" w:styleId="Fuzeile">
    <w:name w:val="footer"/>
    <w:basedOn w:val="Standard"/>
    <w:link w:val="FuzeileZchn"/>
    <w:uiPriority w:val="99"/>
    <w:rsid w:val="00EC15D3"/>
    <w:pPr>
      <w:tabs>
        <w:tab w:val="center" w:pos="4536"/>
        <w:tab w:val="right" w:pos="9072"/>
      </w:tabs>
    </w:pPr>
    <w:rPr>
      <w:rFonts w:ascii="Frutiger 45 Light" w:hAnsi="Frutiger 45 Light"/>
      <w:sz w:val="20"/>
    </w:rPr>
  </w:style>
  <w:style w:type="character" w:customStyle="1" w:styleId="FuzeileZchn">
    <w:name w:val="Fußzeile Zchn"/>
    <w:basedOn w:val="Absatz-Standardschriftart"/>
    <w:link w:val="Fuzeile"/>
    <w:uiPriority w:val="99"/>
    <w:locked/>
    <w:rsid w:val="00EC15D3"/>
    <w:rPr>
      <w:rFonts w:ascii="Frutiger 45 Light" w:hAnsi="Frutiger 45 Light" w:cs="Times New Roman"/>
      <w:sz w:val="24"/>
      <w:lang w:val="de-CH" w:eastAsia="de-DE"/>
    </w:rPr>
  </w:style>
  <w:style w:type="paragraph" w:styleId="Sprechblasentext">
    <w:name w:val="Balloon Text"/>
    <w:basedOn w:val="Standard"/>
    <w:link w:val="SprechblasentextZchn"/>
    <w:uiPriority w:val="99"/>
    <w:semiHidden/>
    <w:rsid w:val="00EC15D3"/>
    <w:rPr>
      <w:rFonts w:ascii="Tahoma" w:hAnsi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locked/>
    <w:rsid w:val="00EC15D3"/>
    <w:rPr>
      <w:rFonts w:ascii="Tahoma" w:hAnsi="Tahoma" w:cs="Times New Roman"/>
      <w:sz w:val="16"/>
      <w:lang w:val="de-CH" w:eastAsia="de-DE"/>
    </w:rPr>
  </w:style>
  <w:style w:type="character" w:styleId="Hyperlink">
    <w:name w:val="Hyperlink"/>
    <w:basedOn w:val="Absatz-Standardschriftart"/>
    <w:uiPriority w:val="99"/>
    <w:rsid w:val="00636F54"/>
    <w:rPr>
      <w:rFonts w:cs="Times New Roman"/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rsid w:val="00F37AA3"/>
    <w:rPr>
      <w:rFonts w:cs="Times New Roman"/>
      <w:color w:val="800080"/>
      <w:u w:val="single"/>
    </w:rPr>
  </w:style>
  <w:style w:type="paragraph" w:customStyle="1" w:styleId="Default">
    <w:name w:val="Default"/>
    <w:uiPriority w:val="99"/>
    <w:rsid w:val="007B469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FormatvorlageArial11pt">
    <w:name w:val="Formatvorlage Arial 11 pt"/>
    <w:uiPriority w:val="99"/>
    <w:rsid w:val="001F74E0"/>
    <w:rPr>
      <w:rFonts w:ascii="Arial" w:hAnsi="Arial"/>
      <w:sz w:val="22"/>
    </w:rPr>
  </w:style>
  <w:style w:type="paragraph" w:customStyle="1" w:styleId="Vermerke">
    <w:name w:val="Vermerke"/>
    <w:rsid w:val="000C3E07"/>
    <w:pPr>
      <w:suppressAutoHyphens/>
      <w:spacing w:line="240" w:lineRule="exact"/>
      <w:ind w:right="113"/>
      <w:jc w:val="right"/>
    </w:pPr>
    <w:rPr>
      <w:rFonts w:ascii="Arial" w:hAnsi="Arial"/>
      <w:noProof/>
      <w:sz w:val="16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99"/>
    <w:qFormat/>
    <w:rsid w:val="001F74E0"/>
    <w:pPr>
      <w:pBdr>
        <w:bottom w:val="single" w:sz="8" w:space="4" w:color="4F81BD"/>
      </w:pBdr>
      <w:spacing w:after="300"/>
      <w:contextualSpacing/>
    </w:pPr>
    <w:rPr>
      <w:color w:val="17365D"/>
      <w:spacing w:val="5"/>
      <w:kern w:val="28"/>
      <w:szCs w:val="52"/>
    </w:rPr>
  </w:style>
  <w:style w:type="character" w:customStyle="1" w:styleId="TitelZchn">
    <w:name w:val="Titel Zchn"/>
    <w:basedOn w:val="Absatz-Standardschriftart"/>
    <w:link w:val="Titel"/>
    <w:uiPriority w:val="99"/>
    <w:locked/>
    <w:rsid w:val="001F74E0"/>
    <w:rPr>
      <w:rFonts w:ascii="Arial" w:hAnsi="Arial" w:cs="Times New Roman"/>
      <w:color w:val="17365D"/>
      <w:spacing w:val="5"/>
      <w:kern w:val="28"/>
      <w:sz w:val="52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9407BF"/>
    <w:rPr>
      <w:rFonts w:cs="Times New Roman"/>
      <w:color w:val="808080"/>
    </w:rPr>
  </w:style>
  <w:style w:type="table" w:styleId="Tabellenraster">
    <w:name w:val="Table Grid"/>
    <w:basedOn w:val="NormaleTabelle"/>
    <w:rsid w:val="00FB73D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entitel">
    <w:name w:val="Dokumententitel"/>
    <w:basedOn w:val="Standard"/>
    <w:rsid w:val="00C17C18"/>
    <w:pPr>
      <w:suppressAutoHyphens/>
      <w:spacing w:line="240" w:lineRule="exact"/>
    </w:pPr>
    <w:rPr>
      <w:b/>
      <w:sz w:val="26"/>
      <w:szCs w:val="20"/>
    </w:rPr>
  </w:style>
  <w:style w:type="paragraph" w:customStyle="1" w:styleId="Kopfzeile2">
    <w:name w:val="Kopfzeile_2"/>
    <w:basedOn w:val="Standard"/>
    <w:rsid w:val="00C17C18"/>
    <w:pPr>
      <w:suppressAutoHyphens/>
      <w:spacing w:before="960" w:after="120" w:line="240" w:lineRule="exact"/>
    </w:pPr>
    <w:rPr>
      <w:szCs w:val="20"/>
    </w:rPr>
  </w:style>
  <w:style w:type="paragraph" w:customStyle="1" w:styleId="protber">
    <w:name w:val="protüber"/>
    <w:basedOn w:val="Standard"/>
    <w:rsid w:val="00C17C18"/>
    <w:pPr>
      <w:ind w:left="360" w:hanging="360"/>
    </w:pPr>
    <w:rPr>
      <w:rFonts w:ascii="Ascom Frutiger-Bold" w:hAnsi="Ascom Frutiger-Bold"/>
      <w:smallCaps/>
      <w:sz w:val="28"/>
      <w:szCs w:val="20"/>
      <w:lang w:val="de-DE"/>
    </w:rPr>
  </w:style>
  <w:style w:type="table" w:styleId="MittlereSchattierung1-Akzent1">
    <w:name w:val="Medium Shading 1 Accent 1"/>
    <w:basedOn w:val="NormaleTabelle"/>
    <w:uiPriority w:val="63"/>
    <w:rsid w:val="00C17C18"/>
    <w:rPr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urText">
    <w:name w:val="Plain Text"/>
    <w:basedOn w:val="Standard"/>
    <w:link w:val="NurTextZchn"/>
    <w:uiPriority w:val="99"/>
    <w:semiHidden/>
    <w:unhideWhenUsed/>
    <w:locked/>
    <w:rsid w:val="00D738DB"/>
    <w:rPr>
      <w:rFonts w:ascii="Calibri" w:eastAsiaTheme="minorHAnsi" w:hAnsi="Calibri" w:cstheme="minorBidi"/>
      <w:szCs w:val="21"/>
      <w:lang w:eastAsia="en-US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D738DB"/>
    <w:rPr>
      <w:rFonts w:ascii="Calibri" w:eastAsiaTheme="minorHAnsi" w:hAnsi="Calibri" w:cstheme="minorBidi"/>
      <w:szCs w:val="21"/>
      <w:lang w:eastAsia="en-US"/>
    </w:rPr>
  </w:style>
  <w:style w:type="table" w:customStyle="1" w:styleId="AufgabenTitel">
    <w:name w:val="AufgabenTitel"/>
    <w:basedOn w:val="NormaleTabelle"/>
    <w:uiPriority w:val="99"/>
    <w:rsid w:val="003B63CA"/>
    <w:rPr>
      <w:rFonts w:ascii="Arial" w:hAnsi="Arial"/>
      <w:szCs w:val="20"/>
    </w:rPr>
    <w:tblPr>
      <w:tblBorders>
        <w:bottom w:val="single" w:sz="6" w:space="0" w:color="000000"/>
        <w:insideV w:val="single" w:sz="6" w:space="0" w:color="000000"/>
      </w:tblBorders>
    </w:tblPr>
    <w:tcPr>
      <w:tcMar>
        <w:top w:w="57" w:type="dxa"/>
        <w:bottom w:w="57" w:type="dxa"/>
      </w:tcMar>
      <w:vAlign w:val="center"/>
    </w:tcPr>
    <w:tblStylePr w:type="firstRow">
      <w:rPr>
        <w:rFonts w:ascii="Arial" w:hAnsi="Arial"/>
        <w:b/>
        <w:sz w:val="22"/>
      </w:rPr>
    </w:tblStyle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C2FC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C2FC9"/>
    <w:rPr>
      <w:rFonts w:ascii="Arial" w:hAnsi="Arial"/>
      <w:i/>
      <w:iCs/>
      <w:color w:val="4F81BD" w:themeColor="accent1"/>
      <w:szCs w:val="24"/>
      <w:lang w:eastAsia="de-DE"/>
    </w:rPr>
  </w:style>
  <w:style w:type="character" w:customStyle="1" w:styleId="Titellinks">
    <w:name w:val="Titel links"/>
    <w:rsid w:val="008752E7"/>
    <w:rPr>
      <w:rFonts w:ascii="Arial" w:hAnsi="Arial"/>
      <w:b/>
      <w:sz w:val="22"/>
      <w:szCs w:val="22"/>
      <w:lang w:val="de-CH"/>
    </w:rPr>
  </w:style>
  <w:style w:type="character" w:styleId="Kommentarzeichen">
    <w:name w:val="annotation reference"/>
    <w:basedOn w:val="Absatz-Standardschriftart"/>
    <w:uiPriority w:val="99"/>
    <w:semiHidden/>
    <w:unhideWhenUsed/>
    <w:locked/>
    <w:rsid w:val="009B15C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locked/>
    <w:rsid w:val="009B15C7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15C7"/>
    <w:rPr>
      <w:rFonts w:ascii="Arial" w:hAnsi="Arial"/>
      <w:sz w:val="20"/>
      <w:szCs w:val="20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locked/>
    <w:rsid w:val="009B15C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B15C7"/>
    <w:rPr>
      <w:rFonts w:ascii="Arial" w:hAnsi="Arial"/>
      <w:b/>
      <w:bCs/>
      <w:sz w:val="20"/>
      <w:szCs w:val="20"/>
      <w:lang w:eastAsia="de-DE"/>
    </w:rPr>
  </w:style>
  <w:style w:type="paragraph" w:styleId="berarbeitung">
    <w:name w:val="Revision"/>
    <w:hidden/>
    <w:uiPriority w:val="99"/>
    <w:semiHidden/>
    <w:rsid w:val="009B15C7"/>
    <w:rPr>
      <w:rFonts w:ascii="Arial" w:hAnsi="Arial"/>
      <w:szCs w:val="24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86C4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886C4A"/>
    <w:pPr>
      <w:spacing w:after="100"/>
      <w:ind w:left="220"/>
    </w:pPr>
  </w:style>
  <w:style w:type="paragraph" w:styleId="Abbildungsverzeichnis">
    <w:name w:val="table of figures"/>
    <w:basedOn w:val="Standard"/>
    <w:next w:val="Standard"/>
    <w:uiPriority w:val="99"/>
    <w:unhideWhenUsed/>
    <w:locked/>
    <w:rsid w:val="00BD469E"/>
  </w:style>
  <w:style w:type="paragraph" w:customStyle="1" w:styleId="BITTabellentitel">
    <w:name w:val="_BIT_Tabellentitel"/>
    <w:basedOn w:val="Standard"/>
    <w:next w:val="BITTabelle"/>
    <w:rsid w:val="07817C3C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pacing w:before="40" w:after="40"/>
    </w:pPr>
    <w:rPr>
      <w:b/>
      <w:bCs/>
      <w:sz w:val="20"/>
      <w:szCs w:val="20"/>
      <w:lang w:eastAsia="en-US"/>
    </w:rPr>
  </w:style>
  <w:style w:type="paragraph" w:customStyle="1" w:styleId="BITTabelle">
    <w:name w:val="_BIT_Tabelle"/>
    <w:basedOn w:val="Standard"/>
    <w:rsid w:val="07817C3C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pacing w:before="40" w:after="40"/>
    </w:pPr>
    <w:rPr>
      <w:sz w:val="20"/>
      <w:szCs w:val="20"/>
      <w:lang w:eastAsia="en-US"/>
    </w:rPr>
  </w:style>
  <w:style w:type="paragraph" w:customStyle="1" w:styleId="FormatvorlageBITTabelle11Pt">
    <w:name w:val="Formatvorlage _BIT_Tabelle + 11 Pt."/>
    <w:basedOn w:val="Standard"/>
    <w:rsid w:val="07817C3C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pacing w:before="40" w:after="40"/>
    </w:pPr>
    <w:rPr>
      <w:sz w:val="20"/>
      <w:szCs w:val="20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211BD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50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07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50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07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07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07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07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3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0fd1147c8f34404e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\Verein%20OdA%20ICT%20Bern\Corporate%20Design\Word%202011\Brief_Verein_07-1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"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45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scom Frutiger-Bold">
    <w:altName w:val="Calibri"/>
    <w:charset w:val="00"/>
    <w:family w:val="swiss"/>
    <w:pitch w:val="variable"/>
    <w:sig w:usb0="8000002F" w:usb1="10000048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D6766"/>
    <w:rsid w:val="001767F6"/>
    <w:rsid w:val="006D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8F74EA11A57B4F858581544EC9D245" ma:contentTypeVersion="2" ma:contentTypeDescription="Ein neues Dokument erstellen." ma:contentTypeScope="" ma:versionID="7e897d883332de19d6e056c4c4d42fd6">
  <xsd:schema xmlns:xsd="http://www.w3.org/2001/XMLSchema" xmlns:xs="http://www.w3.org/2001/XMLSchema" xmlns:p="http://schemas.microsoft.com/office/2006/metadata/properties" xmlns:ns2="d102e603-5334-4eba-919f-07aa4b964e81" targetNamespace="http://schemas.microsoft.com/office/2006/metadata/properties" ma:root="true" ma:fieldsID="a1d4166f5059d3e4680d03cc2dfad28d" ns2:_="">
    <xsd:import namespace="d102e603-5334-4eba-919f-07aa4b964e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02e603-5334-4eba-919f-07aa4b964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6A39A-B2CA-488F-8D6A-BD3F571FF2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02e603-5334-4eba-919f-07aa4b964e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1E0591-F5F1-47A4-8B0E-0649922604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37AB8B-96F4-4703-9923-247ADD17D3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58EEEA-34AB-4724-B331-7236C3028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Brief_Verein_07-11.dot</Template>
  <TotalTime>0</TotalTime>
  <Pages>17</Pages>
  <Words>1437</Words>
  <Characters>9060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Swiss Post</Company>
  <LinksUpToDate>false</LinksUpToDate>
  <CharactersWithSpaces>10477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Julien Hautle</dc:creator>
  <cp:lastModifiedBy>Administrator</cp:lastModifiedBy>
  <cp:revision>14</cp:revision>
  <cp:lastPrinted>2017-11-17T14:16:00Z</cp:lastPrinted>
  <dcterms:created xsi:type="dcterms:W3CDTF">2021-12-24T10:35:00Z</dcterms:created>
  <dcterms:modified xsi:type="dcterms:W3CDTF">2022-03-11T08:17:00Z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0x010100E68F74EA11A57B4F858581544EC9D245</vt:lpwstr>
  </property>
  <property fmtid="{D5CDD505-2E9C-101B-9397-08002B2CF9AE}" pid="3" name="_NewReviewCycle">
    <vt:lpwstr/>
  </property>
</Properties>
</file>